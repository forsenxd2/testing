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8679" w14:textId="77777777" w:rsidR="0020699D" w:rsidRPr="0020699D" w:rsidRDefault="00787376" w:rsidP="0020699D">
      <w:pPr>
        <w:ind w:right="72"/>
        <w:rPr>
          <w:rFonts w:ascii="Times New Roman" w:hAnsi="Times New Roman"/>
          <w:sz w:val="24"/>
          <w:szCs w:val="24"/>
        </w:rPr>
      </w:pPr>
      <w:r w:rsidRPr="0020699D">
        <w:rPr>
          <w:rFonts w:ascii="Times New Roman" w:hAnsi="Times New Roman"/>
          <w:sz w:val="24"/>
          <w:szCs w:val="24"/>
        </w:rPr>
        <w:t xml:space="preserve">                                                                   </w:t>
      </w:r>
      <w:r w:rsidR="008B4B76" w:rsidRPr="0020699D">
        <w:rPr>
          <w:rFonts w:ascii="Times New Roman" w:hAnsi="Times New Roman"/>
          <w:sz w:val="24"/>
          <w:szCs w:val="24"/>
        </w:rPr>
        <w:t xml:space="preserve"> </w:t>
      </w:r>
    </w:p>
    <w:p w14:paraId="7F12D075" w14:textId="77777777" w:rsidR="00FC7581" w:rsidRDefault="008C2146" w:rsidP="00E81FF7">
      <w:pPr>
        <w:ind w:right="72"/>
        <w:jc w:val="center"/>
        <w:rPr>
          <w:rFonts w:ascii="Times New Roman" w:hAnsi="Times New Roman"/>
          <w:b/>
          <w:color w:val="006600"/>
          <w:sz w:val="30"/>
          <w:szCs w:val="30"/>
        </w:rPr>
      </w:pPr>
      <w:r>
        <w:rPr>
          <w:rFonts w:ascii="Times New Roman" w:hAnsi="Times New Roman"/>
          <w:b/>
          <w:color w:val="006600"/>
          <w:sz w:val="30"/>
          <w:szCs w:val="30"/>
        </w:rPr>
        <w:t>BẢNG CHÀO</w:t>
      </w:r>
      <w:r w:rsidR="00DF4973">
        <w:rPr>
          <w:rFonts w:ascii="Times New Roman" w:hAnsi="Times New Roman"/>
          <w:b/>
          <w:color w:val="006600"/>
          <w:sz w:val="30"/>
          <w:szCs w:val="30"/>
        </w:rPr>
        <w:t xml:space="preserve"> LÃI SUẤT TIỀN VAY</w:t>
      </w:r>
      <w:r>
        <w:rPr>
          <w:rFonts w:ascii="Times New Roman" w:hAnsi="Times New Roman"/>
          <w:b/>
          <w:color w:val="006600"/>
          <w:sz w:val="30"/>
          <w:szCs w:val="30"/>
        </w:rPr>
        <w:t xml:space="preserve"> CHO KHÁCH HÀNG CÁ NHÂN</w:t>
      </w:r>
    </w:p>
    <w:p w14:paraId="0FD40621" w14:textId="77777777" w:rsidR="008C2146" w:rsidRPr="00FE0C7B" w:rsidRDefault="00FE0C7B" w:rsidP="00FE0C7B">
      <w:pPr>
        <w:pStyle w:val="ListParagraph"/>
        <w:numPr>
          <w:ilvl w:val="0"/>
          <w:numId w:val="2"/>
        </w:numPr>
        <w:spacing w:before="200" w:after="0"/>
        <w:ind w:right="72"/>
        <w:rPr>
          <w:rFonts w:ascii="Times New Roman" w:hAnsi="Times New Roman"/>
          <w:b/>
          <w:color w:val="006600"/>
          <w:sz w:val="24"/>
          <w:szCs w:val="24"/>
        </w:rPr>
      </w:pPr>
      <w:r w:rsidRPr="00FE0C7B">
        <w:rPr>
          <w:rFonts w:ascii="Times New Roman" w:hAnsi="Times New Roman"/>
          <w:b/>
          <w:color w:val="006600"/>
          <w:sz w:val="24"/>
          <w:szCs w:val="24"/>
        </w:rPr>
        <w:t>SÀN GÓI LÃI SUẤT ƯU ĐÃI CHO VAY MUA NHÀ DỰ ÁN, NHÀ Ở VÀ ĐẤT Ở</w:t>
      </w:r>
    </w:p>
    <w:tbl>
      <w:tblPr>
        <w:tblStyle w:val="TableGrid"/>
        <w:tblW w:w="9895" w:type="dxa"/>
        <w:jc w:val="center"/>
        <w:tblLook w:val="04A0" w:firstRow="1" w:lastRow="0" w:firstColumn="1" w:lastColumn="0" w:noHBand="0" w:noVBand="1"/>
      </w:tblPr>
      <w:tblGrid>
        <w:gridCol w:w="2428"/>
        <w:gridCol w:w="2878"/>
        <w:gridCol w:w="4589"/>
      </w:tblGrid>
      <w:tr w:rsidR="0041418D" w:rsidRPr="008C2146" w14:paraId="6308FA3B" w14:textId="77777777" w:rsidTr="00F524B3">
        <w:trPr>
          <w:jc w:val="center"/>
        </w:trPr>
        <w:tc>
          <w:tcPr>
            <w:tcW w:w="2428" w:type="dxa"/>
            <w:vAlign w:val="center"/>
          </w:tcPr>
          <w:p w14:paraId="53FBC993" w14:textId="77777777" w:rsidR="0041418D" w:rsidRPr="008C2146" w:rsidRDefault="0041418D" w:rsidP="00F524B3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Gói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ưu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đãi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878" w:type="dxa"/>
            <w:vAlign w:val="center"/>
          </w:tcPr>
          <w:p w14:paraId="7D70DEF8" w14:textId="77777777" w:rsidR="0041418D" w:rsidRPr="008C2146" w:rsidRDefault="0041418D" w:rsidP="00F524B3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ưu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đãi</w:t>
            </w:r>
            <w:proofErr w:type="spellEnd"/>
          </w:p>
        </w:tc>
        <w:tc>
          <w:tcPr>
            <w:tcW w:w="4589" w:type="dxa"/>
            <w:vAlign w:val="center"/>
          </w:tcPr>
          <w:p w14:paraId="6E26D6BD" w14:textId="77777777" w:rsidR="0041418D" w:rsidRPr="008C2146" w:rsidRDefault="0041418D" w:rsidP="00F524B3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sau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ưu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đãi</w:t>
            </w:r>
            <w:proofErr w:type="spellEnd"/>
          </w:p>
        </w:tc>
      </w:tr>
      <w:tr w:rsidR="00646117" w:rsidRPr="008C2146" w14:paraId="6656C739" w14:textId="77777777" w:rsidTr="00F524B3">
        <w:trPr>
          <w:jc w:val="center"/>
        </w:trPr>
        <w:tc>
          <w:tcPr>
            <w:tcW w:w="2428" w:type="dxa"/>
            <w:vAlign w:val="center"/>
          </w:tcPr>
          <w:p w14:paraId="6A74A716" w14:textId="77777777" w:rsidR="00646117" w:rsidRPr="008C2146" w:rsidRDefault="00646117" w:rsidP="00646117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6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2878" w:type="dxa"/>
            <w:vAlign w:val="center"/>
          </w:tcPr>
          <w:p w14:paraId="183AE849" w14:textId="370714B0" w:rsidR="00646117" w:rsidRPr="008C2146" w:rsidRDefault="00074E3B" w:rsidP="00646117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  <w:r w:rsidR="0064611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  <w:r w:rsidR="00646117"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%/</w:t>
            </w:r>
            <w:proofErr w:type="spellStart"/>
            <w:r w:rsidR="00646117"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4589" w:type="dxa"/>
            <w:vMerge w:val="restart"/>
            <w:vAlign w:val="center"/>
          </w:tcPr>
          <w:p w14:paraId="017C7C65" w14:textId="336F4D8D" w:rsidR="00646117" w:rsidRPr="008C2146" w:rsidRDefault="00646117" w:rsidP="00646117">
            <w:pPr>
              <w:spacing w:before="60" w:after="60" w:line="312" w:lineRule="auto"/>
              <w:ind w:right="72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gian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còn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lại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vay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tiết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kiệm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074E3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24</w:t>
            </w:r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KHCN +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biên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074E3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  <w:r w:rsidRPr="0064611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  <w:r w:rsidR="00074E3B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Pr="0064611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%/</w:t>
            </w:r>
            <w:proofErr w:type="spellStart"/>
            <w:r w:rsidRPr="0064611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năm</w:t>
            </w:r>
            <w:proofErr w:type="spellEnd"/>
          </w:p>
          <w:p w14:paraId="14323CE5" w14:textId="6F3BCABD" w:rsidR="00646117" w:rsidRPr="008C2146" w:rsidRDefault="00646117" w:rsidP="00646117">
            <w:pPr>
              <w:spacing w:before="60" w:after="60" w:line="312" w:lineRule="auto"/>
              <w:ind w:right="72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76"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thấp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sàn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</w:tr>
      <w:tr w:rsidR="00646117" w:rsidRPr="008C2146" w14:paraId="4ADF76CF" w14:textId="77777777" w:rsidTr="00F524B3">
        <w:trPr>
          <w:jc w:val="center"/>
        </w:trPr>
        <w:tc>
          <w:tcPr>
            <w:tcW w:w="2428" w:type="dxa"/>
            <w:vAlign w:val="center"/>
          </w:tcPr>
          <w:p w14:paraId="2A25D217" w14:textId="77777777" w:rsidR="00646117" w:rsidRPr="008C2146" w:rsidRDefault="00646117" w:rsidP="00646117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12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2878" w:type="dxa"/>
            <w:vAlign w:val="center"/>
          </w:tcPr>
          <w:p w14:paraId="07F983EA" w14:textId="78D21AE2" w:rsidR="00646117" w:rsidRPr="008C2146" w:rsidRDefault="00074E3B" w:rsidP="00646117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</w:t>
            </w:r>
            <w:r w:rsidR="0064611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  <w:r w:rsidR="00646117"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%/</w:t>
            </w:r>
            <w:proofErr w:type="spellStart"/>
            <w:r w:rsidR="00646117"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4589" w:type="dxa"/>
            <w:vMerge/>
            <w:vAlign w:val="center"/>
          </w:tcPr>
          <w:p w14:paraId="0A466D65" w14:textId="77777777" w:rsidR="00646117" w:rsidRPr="008C2146" w:rsidRDefault="00646117" w:rsidP="00646117">
            <w:pPr>
              <w:spacing w:before="60" w:after="60" w:line="312" w:lineRule="auto"/>
              <w:ind w:right="72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646117" w:rsidRPr="008C2146" w14:paraId="0518862A" w14:textId="77777777" w:rsidTr="00F524B3">
        <w:trPr>
          <w:jc w:val="center"/>
        </w:trPr>
        <w:tc>
          <w:tcPr>
            <w:tcW w:w="2428" w:type="dxa"/>
            <w:vAlign w:val="center"/>
          </w:tcPr>
          <w:p w14:paraId="79DDC919" w14:textId="77777777" w:rsidR="00646117" w:rsidRPr="008C2146" w:rsidRDefault="00646117" w:rsidP="00646117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18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2878" w:type="dxa"/>
            <w:vAlign w:val="center"/>
          </w:tcPr>
          <w:p w14:paraId="503CF432" w14:textId="79AEF5B4" w:rsidR="00646117" w:rsidRPr="00F97E60" w:rsidRDefault="00074E3B" w:rsidP="00646117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12,5%/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4589" w:type="dxa"/>
            <w:vMerge/>
            <w:vAlign w:val="center"/>
          </w:tcPr>
          <w:p w14:paraId="4D710D50" w14:textId="77777777" w:rsidR="00646117" w:rsidRPr="008C2146" w:rsidRDefault="00646117" w:rsidP="00646117">
            <w:pPr>
              <w:spacing w:before="60" w:after="60" w:line="312" w:lineRule="auto"/>
              <w:ind w:right="72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8DFB368" w14:textId="77777777" w:rsidR="0041418D" w:rsidRPr="0041418D" w:rsidRDefault="0041418D" w:rsidP="0041418D">
      <w:pPr>
        <w:spacing w:before="120" w:after="0"/>
        <w:ind w:left="360" w:right="7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41418D">
        <w:rPr>
          <w:rFonts w:ascii="Times New Roman" w:hAnsi="Times New Roman"/>
          <w:b/>
          <w:color w:val="000000" w:themeColor="text1"/>
          <w:sz w:val="24"/>
          <w:szCs w:val="24"/>
        </w:rPr>
        <w:t>(*)</w:t>
      </w:r>
      <w:r w:rsidR="00BD4C5D">
        <w:rPr>
          <w:rFonts w:ascii="Times New Roman" w:hAnsi="Times New Roman"/>
          <w:b/>
          <w:color w:val="000000" w:themeColor="text1"/>
          <w:sz w:val="24"/>
          <w:szCs w:val="24"/>
        </w:rPr>
        <w:t xml:space="preserve"> Lưu ý</w:t>
      </w:r>
      <w:r w:rsidRPr="0041418D">
        <w:rPr>
          <w:rFonts w:ascii="Times New Roman" w:hAnsi="Times New Roman"/>
          <w:b/>
          <w:color w:val="000000" w:themeColor="text1"/>
          <w:sz w:val="24"/>
          <w:szCs w:val="24"/>
        </w:rPr>
        <w:t>:</w:t>
      </w:r>
    </w:p>
    <w:p w14:paraId="58F24E75" w14:textId="77777777" w:rsidR="0041418D" w:rsidRPr="0041418D" w:rsidRDefault="0041418D" w:rsidP="0041418D">
      <w:pPr>
        <w:spacing w:before="60" w:after="60"/>
        <w:ind w:left="360" w:right="72"/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1. Cho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vay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KHCN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mua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nhà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ở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giá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trị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nhỏ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gram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(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Giá</w:t>
      </w:r>
      <w:proofErr w:type="spellEnd"/>
      <w:proofErr w:type="gram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trị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nhà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ở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không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quá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5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tỷ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VNĐ):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mức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sàn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lãi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suất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ưu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đãi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+ </w:t>
      </w:r>
      <w:r w:rsidRPr="0041418D">
        <w:rPr>
          <w:rFonts w:ascii="Times New Roman" w:hAnsi="Times New Roman"/>
          <w:b/>
          <w:i/>
          <w:color w:val="000000" w:themeColor="text1"/>
          <w:sz w:val="24"/>
          <w:szCs w:val="24"/>
        </w:rPr>
        <w:t>0,2%/</w:t>
      </w:r>
      <w:proofErr w:type="spellStart"/>
      <w:r w:rsidRPr="0041418D">
        <w:rPr>
          <w:rFonts w:ascii="Times New Roman" w:hAnsi="Times New Roman"/>
          <w:b/>
          <w:i/>
          <w:color w:val="000000" w:themeColor="text1"/>
          <w:sz w:val="24"/>
          <w:szCs w:val="24"/>
        </w:rPr>
        <w:t>năm</w:t>
      </w:r>
      <w:proofErr w:type="spellEnd"/>
    </w:p>
    <w:p w14:paraId="62B8C8C0" w14:textId="77777777" w:rsidR="0041418D" w:rsidRDefault="0041418D" w:rsidP="0041418D">
      <w:pPr>
        <w:spacing w:before="60" w:after="60"/>
        <w:ind w:left="360" w:right="72"/>
        <w:rPr>
          <w:rFonts w:ascii="Times New Roman" w:hAnsi="Times New Roman"/>
          <w:b/>
          <w:i/>
          <w:color w:val="000000" w:themeColor="text1"/>
          <w:sz w:val="24"/>
          <w:szCs w:val="24"/>
        </w:rPr>
      </w:pPr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2. Cho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vay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KHCN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nhận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chuyển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nhượng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QSDĐ ở: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mức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sàn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lãi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suất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ưu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đãi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+ </w:t>
      </w:r>
      <w:r w:rsidRPr="0041418D">
        <w:rPr>
          <w:rFonts w:ascii="Times New Roman" w:hAnsi="Times New Roman"/>
          <w:b/>
          <w:i/>
          <w:color w:val="000000" w:themeColor="text1"/>
          <w:sz w:val="24"/>
          <w:szCs w:val="24"/>
        </w:rPr>
        <w:t>0,5%/</w:t>
      </w:r>
      <w:proofErr w:type="spellStart"/>
      <w:r w:rsidRPr="0041418D">
        <w:rPr>
          <w:rFonts w:ascii="Times New Roman" w:hAnsi="Times New Roman"/>
          <w:b/>
          <w:i/>
          <w:color w:val="000000" w:themeColor="text1"/>
          <w:sz w:val="24"/>
          <w:szCs w:val="24"/>
        </w:rPr>
        <w:t>năm</w:t>
      </w:r>
      <w:proofErr w:type="spellEnd"/>
    </w:p>
    <w:p w14:paraId="65FA5D51" w14:textId="77777777" w:rsidR="00BD4C5D" w:rsidRPr="0041418D" w:rsidRDefault="00BD4C5D" w:rsidP="0041418D">
      <w:pPr>
        <w:spacing w:before="60" w:after="60"/>
        <w:ind w:left="360" w:right="72"/>
        <w:rPr>
          <w:rFonts w:ascii="Times New Roman" w:hAnsi="Times New Roman"/>
          <w:i/>
          <w:color w:val="000000" w:themeColor="text1"/>
          <w:sz w:val="24"/>
          <w:szCs w:val="24"/>
        </w:rPr>
      </w:pPr>
      <w:r>
        <w:rPr>
          <w:rFonts w:ascii="Times New Roman" w:hAnsi="Times New Roman"/>
          <w:i/>
          <w:color w:val="000000" w:themeColor="text1"/>
          <w:sz w:val="24"/>
          <w:szCs w:val="24"/>
        </w:rPr>
        <w:t xml:space="preserve">3. Cho </w:t>
      </w:r>
      <w:proofErr w:type="spellStart"/>
      <w:r>
        <w:rPr>
          <w:rFonts w:ascii="Times New Roman" w:hAnsi="Times New Roman"/>
          <w:i/>
          <w:color w:val="000000" w:themeColor="text1"/>
          <w:sz w:val="24"/>
          <w:szCs w:val="24"/>
        </w:rPr>
        <w:t>vay</w:t>
      </w:r>
      <w:proofErr w:type="spellEnd"/>
      <w:r>
        <w:rPr>
          <w:rFonts w:ascii="Times New Roman" w:hAnsi="Times New Roman"/>
          <w:i/>
          <w:color w:val="000000" w:themeColor="text1"/>
          <w:sz w:val="24"/>
          <w:szCs w:val="24"/>
        </w:rPr>
        <w:t xml:space="preserve"> KHCN </w:t>
      </w:r>
      <w:proofErr w:type="spellStart"/>
      <w:r>
        <w:rPr>
          <w:rFonts w:ascii="Times New Roman" w:hAnsi="Times New Roman"/>
          <w:i/>
          <w:color w:val="000000" w:themeColor="text1"/>
          <w:sz w:val="24"/>
          <w:szCs w:val="24"/>
        </w:rPr>
        <w:t>bù</w:t>
      </w:r>
      <w:proofErr w:type="spellEnd"/>
      <w:r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000000" w:themeColor="text1"/>
          <w:sz w:val="24"/>
          <w:szCs w:val="24"/>
        </w:rPr>
        <w:t>đắp</w:t>
      </w:r>
      <w:proofErr w:type="spellEnd"/>
      <w:r>
        <w:rPr>
          <w:rFonts w:ascii="Times New Roman" w:hAnsi="Times New Roman"/>
          <w:i/>
          <w:color w:val="000000" w:themeColor="text1"/>
          <w:sz w:val="24"/>
          <w:szCs w:val="24"/>
        </w:rPr>
        <w:t>/</w:t>
      </w:r>
      <w:proofErr w:type="spellStart"/>
      <w:r>
        <w:rPr>
          <w:rFonts w:ascii="Times New Roman" w:hAnsi="Times New Roman"/>
          <w:i/>
          <w:color w:val="000000" w:themeColor="text1"/>
          <w:sz w:val="24"/>
          <w:szCs w:val="24"/>
        </w:rPr>
        <w:t>hoàn</w:t>
      </w:r>
      <w:proofErr w:type="spellEnd"/>
      <w:r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000000" w:themeColor="text1"/>
          <w:sz w:val="24"/>
          <w:szCs w:val="24"/>
        </w:rPr>
        <w:t>vốn</w:t>
      </w:r>
      <w:proofErr w:type="spellEnd"/>
      <w:r>
        <w:rPr>
          <w:rFonts w:ascii="Times New Roman" w:hAnsi="Times New Roman"/>
          <w:i/>
          <w:color w:val="000000" w:themeColor="text1"/>
          <w:sz w:val="24"/>
          <w:szCs w:val="24"/>
        </w:rPr>
        <w:t xml:space="preserve">: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mức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sàn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lãi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suất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ưu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>đãi</w:t>
      </w:r>
      <w:proofErr w:type="spellEnd"/>
      <w:r w:rsidRPr="0041418D">
        <w:rPr>
          <w:rFonts w:ascii="Times New Roman" w:hAnsi="Times New Roman"/>
          <w:i/>
          <w:color w:val="000000" w:themeColor="text1"/>
          <w:sz w:val="24"/>
          <w:szCs w:val="24"/>
        </w:rPr>
        <w:t xml:space="preserve"> + </w:t>
      </w:r>
      <w:r>
        <w:rPr>
          <w:rFonts w:ascii="Times New Roman" w:hAnsi="Times New Roman"/>
          <w:b/>
          <w:i/>
          <w:color w:val="000000" w:themeColor="text1"/>
          <w:sz w:val="24"/>
          <w:szCs w:val="24"/>
        </w:rPr>
        <w:t>1,0</w:t>
      </w:r>
      <w:r w:rsidRPr="0041418D">
        <w:rPr>
          <w:rFonts w:ascii="Times New Roman" w:hAnsi="Times New Roman"/>
          <w:b/>
          <w:i/>
          <w:color w:val="000000" w:themeColor="text1"/>
          <w:sz w:val="24"/>
          <w:szCs w:val="24"/>
        </w:rPr>
        <w:t>%/</w:t>
      </w:r>
      <w:proofErr w:type="spellStart"/>
      <w:r w:rsidRPr="0041418D">
        <w:rPr>
          <w:rFonts w:ascii="Times New Roman" w:hAnsi="Times New Roman"/>
          <w:b/>
          <w:i/>
          <w:color w:val="000000" w:themeColor="text1"/>
          <w:sz w:val="24"/>
          <w:szCs w:val="24"/>
        </w:rPr>
        <w:t>năm</w:t>
      </w:r>
      <w:proofErr w:type="spellEnd"/>
    </w:p>
    <w:p w14:paraId="50DAD806" w14:textId="77777777" w:rsidR="008C2146" w:rsidRPr="00FE0C7B" w:rsidRDefault="00FE0C7B" w:rsidP="00FE0C7B">
      <w:pPr>
        <w:pStyle w:val="ListParagraph"/>
        <w:numPr>
          <w:ilvl w:val="0"/>
          <w:numId w:val="2"/>
        </w:numPr>
        <w:spacing w:before="240" w:after="0"/>
        <w:ind w:right="72"/>
        <w:rPr>
          <w:rFonts w:ascii="Times New Roman" w:hAnsi="Times New Roman"/>
          <w:b/>
          <w:color w:val="006600"/>
          <w:sz w:val="24"/>
          <w:szCs w:val="24"/>
        </w:rPr>
      </w:pPr>
      <w:r w:rsidRPr="00FE0C7B">
        <w:rPr>
          <w:rFonts w:ascii="Times New Roman" w:hAnsi="Times New Roman"/>
          <w:b/>
          <w:color w:val="006600"/>
          <w:sz w:val="24"/>
          <w:szCs w:val="24"/>
        </w:rPr>
        <w:t>GÓI NGƯỜI TRẺ (DƯỚI 35 TUỔI VAY MUA NHÀ):</w:t>
      </w:r>
    </w:p>
    <w:tbl>
      <w:tblPr>
        <w:tblStyle w:val="TableGrid"/>
        <w:tblW w:w="9895" w:type="dxa"/>
        <w:jc w:val="center"/>
        <w:tblLook w:val="04A0" w:firstRow="1" w:lastRow="0" w:firstColumn="1" w:lastColumn="0" w:noHBand="0" w:noVBand="1"/>
      </w:tblPr>
      <w:tblGrid>
        <w:gridCol w:w="2333"/>
        <w:gridCol w:w="1132"/>
        <w:gridCol w:w="1699"/>
        <w:gridCol w:w="4731"/>
      </w:tblGrid>
      <w:tr w:rsidR="00065EF4" w14:paraId="7D0A7B21" w14:textId="77777777" w:rsidTr="00DF4973">
        <w:trPr>
          <w:jc w:val="center"/>
        </w:trPr>
        <w:tc>
          <w:tcPr>
            <w:tcW w:w="5164" w:type="dxa"/>
            <w:gridSpan w:val="3"/>
            <w:vAlign w:val="center"/>
          </w:tcPr>
          <w:p w14:paraId="769E31B9" w14:textId="77777777" w:rsidR="00065EF4" w:rsidRPr="00AB70EA" w:rsidRDefault="00065EF4" w:rsidP="00AB70EA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gian</w:t>
            </w:r>
            <w:proofErr w:type="spellEnd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cố</w:t>
            </w:r>
            <w:proofErr w:type="spellEnd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4731" w:type="dxa"/>
            <w:vMerge w:val="restart"/>
            <w:vAlign w:val="center"/>
          </w:tcPr>
          <w:p w14:paraId="2DE6745A" w14:textId="77777777" w:rsidR="00065EF4" w:rsidRDefault="00065EF4" w:rsidP="00AB70EA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b/>
                <w:color w:val="006600"/>
                <w:sz w:val="24"/>
                <w:szCs w:val="24"/>
              </w:rPr>
            </w:pP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sau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ưu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đãi</w:t>
            </w:r>
            <w:proofErr w:type="spellEnd"/>
          </w:p>
        </w:tc>
      </w:tr>
      <w:tr w:rsidR="00065EF4" w14:paraId="2DF4B992" w14:textId="77777777" w:rsidTr="00DF4973">
        <w:trPr>
          <w:jc w:val="center"/>
        </w:trPr>
        <w:tc>
          <w:tcPr>
            <w:tcW w:w="2333" w:type="dxa"/>
            <w:vAlign w:val="center"/>
          </w:tcPr>
          <w:p w14:paraId="1622AA69" w14:textId="77777777" w:rsidR="00065EF4" w:rsidRPr="00AB70EA" w:rsidRDefault="00065EF4" w:rsidP="00AB70EA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Năm</w:t>
            </w:r>
            <w:proofErr w:type="spellEnd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1</w:t>
            </w:r>
          </w:p>
        </w:tc>
        <w:tc>
          <w:tcPr>
            <w:tcW w:w="1132" w:type="dxa"/>
            <w:vAlign w:val="center"/>
          </w:tcPr>
          <w:p w14:paraId="4AF036B7" w14:textId="77777777" w:rsidR="00065EF4" w:rsidRPr="00AB70EA" w:rsidRDefault="00065EF4" w:rsidP="00AB70EA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Năm</w:t>
            </w:r>
            <w:proofErr w:type="spellEnd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2</w:t>
            </w:r>
          </w:p>
        </w:tc>
        <w:tc>
          <w:tcPr>
            <w:tcW w:w="1699" w:type="dxa"/>
            <w:vAlign w:val="center"/>
          </w:tcPr>
          <w:p w14:paraId="7C6FE9A3" w14:textId="77777777" w:rsidR="00065EF4" w:rsidRPr="00AB70EA" w:rsidRDefault="00065EF4" w:rsidP="00AB70EA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Năm</w:t>
            </w:r>
            <w:proofErr w:type="spellEnd"/>
            <w:r w:rsidRPr="00AB70EA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3</w:t>
            </w:r>
          </w:p>
        </w:tc>
        <w:tc>
          <w:tcPr>
            <w:tcW w:w="4731" w:type="dxa"/>
            <w:vMerge/>
            <w:vAlign w:val="center"/>
          </w:tcPr>
          <w:p w14:paraId="6C630647" w14:textId="77777777" w:rsidR="00065EF4" w:rsidRDefault="00065EF4" w:rsidP="00AB70EA">
            <w:pPr>
              <w:spacing w:before="60" w:after="60" w:line="312" w:lineRule="auto"/>
              <w:ind w:right="72"/>
              <w:rPr>
                <w:rFonts w:ascii="Times New Roman" w:hAnsi="Times New Roman"/>
                <w:b/>
                <w:color w:val="006600"/>
                <w:sz w:val="24"/>
                <w:szCs w:val="24"/>
              </w:rPr>
            </w:pPr>
          </w:p>
        </w:tc>
      </w:tr>
      <w:tr w:rsidR="00065EF4" w14:paraId="01F345F4" w14:textId="77777777" w:rsidTr="00DF4973">
        <w:trPr>
          <w:jc w:val="center"/>
        </w:trPr>
        <w:tc>
          <w:tcPr>
            <w:tcW w:w="2333" w:type="dxa"/>
            <w:vAlign w:val="center"/>
          </w:tcPr>
          <w:p w14:paraId="207FDF8C" w14:textId="4C97D3D4" w:rsidR="00065EF4" w:rsidRPr="00AB70EA" w:rsidRDefault="00646117" w:rsidP="00F567A2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  <w:r w:rsidR="0041418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  <w:r w:rsidR="00065EF4"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%/</w:t>
            </w:r>
            <w:proofErr w:type="spellStart"/>
            <w:r w:rsidR="00065EF4"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2831" w:type="dxa"/>
            <w:gridSpan w:val="2"/>
            <w:vAlign w:val="center"/>
          </w:tcPr>
          <w:p w14:paraId="64AFB89A" w14:textId="1F49B8D3" w:rsidR="00065EF4" w:rsidRPr="00AB70EA" w:rsidRDefault="00AB70EA" w:rsidP="00AB70EA">
            <w:pPr>
              <w:spacing w:before="60" w:after="60" w:line="312" w:lineRule="auto"/>
              <w:ind w:right="72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tiết</w:t>
            </w:r>
            <w:proofErr w:type="spellEnd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kiệm</w:t>
            </w:r>
            <w:proofErr w:type="spellEnd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12 </w:t>
            </w:r>
            <w:proofErr w:type="spellStart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KHCN + </w:t>
            </w:r>
            <w:proofErr w:type="spellStart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biên</w:t>
            </w:r>
            <w:proofErr w:type="spellEnd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Pr="00AB70E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646117" w:rsidRPr="0064611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3.5</w:t>
            </w:r>
            <w:r w:rsidRPr="0064611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%/</w:t>
            </w:r>
            <w:proofErr w:type="spellStart"/>
            <w:r w:rsidRPr="0064611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4731" w:type="dxa"/>
            <w:vAlign w:val="center"/>
          </w:tcPr>
          <w:p w14:paraId="4449D55F" w14:textId="4AFC6551" w:rsidR="00AB70EA" w:rsidRPr="00646117" w:rsidRDefault="00AB70EA" w:rsidP="00AB70EA">
            <w:pPr>
              <w:spacing w:before="60" w:after="60" w:line="312" w:lineRule="auto"/>
              <w:ind w:right="72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Trong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gian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còn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lại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vay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tiết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kiệm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12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tháng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đối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với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KHCN +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biên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độ</w:t>
            </w:r>
            <w:proofErr w:type="spellEnd"/>
            <w:r w:rsidR="0041418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151F5D" w:rsidRPr="00151F5D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="0041418D" w:rsidRPr="00151F5D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  <w:r w:rsidR="00151F5D" w:rsidRPr="00151F5D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Pr="0064611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%/</w:t>
            </w:r>
            <w:proofErr w:type="spellStart"/>
            <w:r w:rsidRPr="0064611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năm</w:t>
            </w:r>
            <w:proofErr w:type="spellEnd"/>
          </w:p>
          <w:p w14:paraId="5F8B66CA" w14:textId="77777777" w:rsidR="00065EF4" w:rsidRDefault="00AB70EA" w:rsidP="00FE0C7B">
            <w:pPr>
              <w:pStyle w:val="ListParagraph"/>
              <w:numPr>
                <w:ilvl w:val="0"/>
                <w:numId w:val="1"/>
              </w:numPr>
              <w:spacing w:before="60" w:after="60" w:line="312" w:lineRule="auto"/>
              <w:ind w:left="256" w:right="72" w:hanging="256"/>
              <w:rPr>
                <w:rFonts w:ascii="Times New Roman" w:hAnsi="Times New Roman"/>
                <w:b/>
                <w:color w:val="006600"/>
                <w:sz w:val="24"/>
                <w:szCs w:val="24"/>
              </w:rPr>
            </w:pP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Không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thấp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hơn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sàn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lãi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suất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tại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thời</w:t>
            </w:r>
            <w:proofErr w:type="spellEnd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C214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điểm</w:t>
            </w:r>
            <w:proofErr w:type="spellEnd"/>
          </w:p>
        </w:tc>
      </w:tr>
    </w:tbl>
    <w:p w14:paraId="6CCF4AB3" w14:textId="77777777" w:rsidR="00F07F15" w:rsidRDefault="00F07F15" w:rsidP="00F07F15">
      <w:pPr>
        <w:spacing w:after="0" w:line="400" w:lineRule="exact"/>
        <w:rPr>
          <w:rFonts w:ascii="Times New Roman" w:hAnsi="Times New Roman"/>
          <w:bCs/>
          <w:sz w:val="24"/>
          <w:szCs w:val="24"/>
          <w:lang w:val="nl-NL"/>
        </w:rPr>
      </w:pPr>
    </w:p>
    <w:p w14:paraId="6771A38C" w14:textId="77777777" w:rsidR="00F07F15" w:rsidRDefault="00F07F15" w:rsidP="00F07F15">
      <w:pPr>
        <w:spacing w:after="0" w:line="400" w:lineRule="exact"/>
        <w:rPr>
          <w:rFonts w:ascii="Times New Roman" w:hAnsi="Times New Roman"/>
          <w:bCs/>
          <w:sz w:val="24"/>
          <w:szCs w:val="24"/>
          <w:lang w:val="nl-NL"/>
        </w:rPr>
      </w:pPr>
    </w:p>
    <w:p w14:paraId="0D9C1FA2" w14:textId="77777777" w:rsidR="00021B27" w:rsidRDefault="00021B27" w:rsidP="00F07F15">
      <w:pPr>
        <w:spacing w:after="0" w:line="400" w:lineRule="exact"/>
        <w:rPr>
          <w:rFonts w:ascii="Times New Roman" w:hAnsi="Times New Roman"/>
          <w:bCs/>
          <w:sz w:val="24"/>
          <w:szCs w:val="24"/>
          <w:lang w:val="nl-NL"/>
        </w:rPr>
      </w:pPr>
    </w:p>
    <w:p w14:paraId="3976414D" w14:textId="77777777" w:rsidR="00021B27" w:rsidRDefault="00021B27" w:rsidP="00F07F15">
      <w:pPr>
        <w:spacing w:after="0" w:line="400" w:lineRule="exact"/>
        <w:rPr>
          <w:rFonts w:ascii="Times New Roman" w:hAnsi="Times New Roman"/>
          <w:bCs/>
          <w:sz w:val="24"/>
          <w:szCs w:val="24"/>
          <w:lang w:val="nl-NL"/>
        </w:rPr>
      </w:pPr>
    </w:p>
    <w:p w14:paraId="08B3EA56" w14:textId="77777777" w:rsidR="00021B27" w:rsidRDefault="00021B27" w:rsidP="00F07F15">
      <w:pPr>
        <w:spacing w:after="0" w:line="400" w:lineRule="exact"/>
        <w:rPr>
          <w:rFonts w:ascii="Times New Roman" w:hAnsi="Times New Roman"/>
          <w:bCs/>
          <w:sz w:val="24"/>
          <w:szCs w:val="24"/>
          <w:lang w:val="nl-NL"/>
        </w:rPr>
      </w:pPr>
    </w:p>
    <w:p w14:paraId="7931A407" w14:textId="77777777" w:rsidR="00021B27" w:rsidRDefault="00021B27" w:rsidP="00F07F15">
      <w:pPr>
        <w:spacing w:after="0" w:line="400" w:lineRule="exact"/>
        <w:rPr>
          <w:rFonts w:ascii="Times New Roman" w:hAnsi="Times New Roman"/>
          <w:bCs/>
          <w:sz w:val="24"/>
          <w:szCs w:val="24"/>
          <w:lang w:val="nl-NL"/>
        </w:rPr>
      </w:pPr>
    </w:p>
    <w:p w14:paraId="006EA8FE" w14:textId="77777777" w:rsidR="00F07F15" w:rsidRDefault="00F07F15" w:rsidP="00F07F15">
      <w:pPr>
        <w:spacing w:after="0" w:line="400" w:lineRule="exact"/>
        <w:rPr>
          <w:rFonts w:ascii="Times New Roman" w:hAnsi="Times New Roman"/>
          <w:bCs/>
          <w:sz w:val="24"/>
          <w:szCs w:val="24"/>
          <w:lang w:val="nl-NL"/>
        </w:rPr>
      </w:pPr>
    </w:p>
    <w:p w14:paraId="3055C2E9" w14:textId="77777777" w:rsidR="00D33EAE" w:rsidRPr="0020699D" w:rsidRDefault="00D33EAE" w:rsidP="00AB2A45">
      <w:pPr>
        <w:spacing w:after="0" w:line="400" w:lineRule="exact"/>
        <w:rPr>
          <w:rFonts w:ascii="Times New Roman" w:hAnsi="Times New Roman"/>
          <w:bCs/>
          <w:sz w:val="24"/>
          <w:szCs w:val="24"/>
          <w:lang w:val="nl-NL"/>
        </w:rPr>
      </w:pPr>
    </w:p>
    <w:sectPr w:rsidR="00D33EAE" w:rsidRPr="0020699D" w:rsidSect="002E00B7">
      <w:headerReference w:type="default" r:id="rId8"/>
      <w:pgSz w:w="11907" w:h="16840" w:code="9"/>
      <w:pgMar w:top="2160" w:right="708" w:bottom="1080" w:left="1440" w:header="990" w:footer="14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B73EA" w14:textId="77777777" w:rsidR="007048D4" w:rsidRDefault="007048D4" w:rsidP="00CE6B65">
      <w:pPr>
        <w:spacing w:after="0" w:line="240" w:lineRule="auto"/>
      </w:pPr>
      <w:r>
        <w:separator/>
      </w:r>
    </w:p>
  </w:endnote>
  <w:endnote w:type="continuationSeparator" w:id="0">
    <w:p w14:paraId="5A1DE5F2" w14:textId="77777777" w:rsidR="007048D4" w:rsidRDefault="007048D4" w:rsidP="00CE6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4ED9" w14:textId="77777777" w:rsidR="007048D4" w:rsidRDefault="007048D4" w:rsidP="00CE6B65">
      <w:pPr>
        <w:spacing w:after="0" w:line="240" w:lineRule="auto"/>
      </w:pPr>
      <w:r>
        <w:separator/>
      </w:r>
    </w:p>
  </w:footnote>
  <w:footnote w:type="continuationSeparator" w:id="0">
    <w:p w14:paraId="68E61A28" w14:textId="77777777" w:rsidR="007048D4" w:rsidRDefault="007048D4" w:rsidP="00CE6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E7062" w14:textId="77777777" w:rsidR="00673159" w:rsidRPr="00673159" w:rsidRDefault="001324CE" w:rsidP="0020699D">
    <w:pPr>
      <w:pStyle w:val="Header"/>
      <w:jc w:val="right"/>
      <w:rPr>
        <w:rFonts w:ascii="Times New Roman" w:hAnsi="Times New Roman"/>
        <w:i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544DC2" wp14:editId="1537D522">
              <wp:simplePos x="0" y="0"/>
              <wp:positionH relativeFrom="column">
                <wp:posOffset>1964690</wp:posOffset>
              </wp:positionH>
              <wp:positionV relativeFrom="paragraph">
                <wp:posOffset>-137160</wp:posOffset>
              </wp:positionV>
              <wp:extent cx="4688958" cy="680484"/>
              <wp:effectExtent l="0" t="0" r="0" b="571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8958" cy="68048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CB5262" w14:textId="77777777" w:rsidR="001324CE" w:rsidRDefault="001324CE" w:rsidP="001324CE">
                          <w:pPr>
                            <w:pStyle w:val="BodyText"/>
                            <w:autoSpaceDE w:val="0"/>
                            <w:spacing w:line="360" w:lineRule="auto"/>
                            <w:ind w:right="-85" w:firstLine="360"/>
                            <w:jc w:val="center"/>
                            <w:rPr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NGÂN HÀNG TMCP NGOẠI THƯƠNG VIỆT NAM </w:t>
                          </w:r>
                        </w:p>
                        <w:p w14:paraId="43246520" w14:textId="77777777" w:rsidR="001324CE" w:rsidRDefault="001324CE" w:rsidP="001324CE">
                          <w:pPr>
                            <w:pStyle w:val="BodyText"/>
                            <w:autoSpaceDE w:val="0"/>
                            <w:spacing w:line="360" w:lineRule="auto"/>
                            <w:ind w:right="-85" w:firstLine="360"/>
                            <w:jc w:val="center"/>
                            <w:rPr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CHI NHÁNH </w:t>
                          </w:r>
                          <w:r w:rsidR="002E00B7">
                            <w:rPr>
                              <w:b/>
                              <w:color w:val="000000"/>
                              <w:sz w:val="24"/>
                            </w:rPr>
                            <w:t>THỦ THIÊM</w:t>
                          </w:r>
                        </w:p>
                        <w:p w14:paraId="66484946" w14:textId="77777777" w:rsidR="001324CE" w:rsidRPr="00965B21" w:rsidRDefault="001324CE" w:rsidP="001324CE">
                          <w:pPr>
                            <w:pStyle w:val="BodyText"/>
                            <w:autoSpaceDE w:val="0"/>
                            <w:spacing w:line="360" w:lineRule="auto"/>
                            <w:ind w:right="-85"/>
                            <w:rPr>
                              <w:color w:val="000000"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544DC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154.7pt;margin-top:-10.8pt;width:369.2pt;height:5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" stroked="f">
              <v:textbox>
                <w:txbxContent>
                  <w:p w14:paraId="70CB5262" w14:textId="77777777" w:rsidR="001324CE" w:rsidRDefault="001324CE" w:rsidP="001324CE">
                    <w:pPr>
                      <w:pStyle w:val="BodyText"/>
                      <w:autoSpaceDE w:val="0"/>
                      <w:spacing w:line="360" w:lineRule="auto"/>
                      <w:ind w:right="-85" w:firstLine="360"/>
                      <w:jc w:val="center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b/>
                        <w:color w:val="000000"/>
                        <w:sz w:val="24"/>
                      </w:rPr>
                      <w:t xml:space="preserve">NGÂN HÀNG TMCP NGOẠI THƯƠNG VIỆT NAM </w:t>
                    </w:r>
                  </w:p>
                  <w:p w14:paraId="43246520" w14:textId="77777777" w:rsidR="001324CE" w:rsidRDefault="001324CE" w:rsidP="001324CE">
                    <w:pPr>
                      <w:pStyle w:val="BodyText"/>
                      <w:autoSpaceDE w:val="0"/>
                      <w:spacing w:line="360" w:lineRule="auto"/>
                      <w:ind w:right="-85" w:firstLine="360"/>
                      <w:jc w:val="center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b/>
                        <w:color w:val="000000"/>
                        <w:sz w:val="24"/>
                      </w:rPr>
                      <w:t xml:space="preserve">CHI NHÁNH </w:t>
                    </w:r>
                    <w:r w:rsidR="002E00B7">
                      <w:rPr>
                        <w:b/>
                        <w:color w:val="000000"/>
                        <w:sz w:val="24"/>
                      </w:rPr>
                      <w:t>THỦ THIÊM</w:t>
                    </w:r>
                  </w:p>
                  <w:p w14:paraId="66484946" w14:textId="77777777" w:rsidR="001324CE" w:rsidRPr="00965B21" w:rsidRDefault="001324CE" w:rsidP="001324CE">
                    <w:pPr>
                      <w:pStyle w:val="BodyText"/>
                      <w:autoSpaceDE w:val="0"/>
                      <w:spacing w:line="360" w:lineRule="auto"/>
                      <w:ind w:right="-85"/>
                      <w:rPr>
                        <w:color w:val="000000"/>
                        <w:sz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19F84209" wp14:editId="640A0E16">
          <wp:simplePos x="0" y="0"/>
          <wp:positionH relativeFrom="column">
            <wp:posOffset>-749935</wp:posOffset>
          </wp:positionH>
          <wp:positionV relativeFrom="paragraph">
            <wp:posOffset>-422818</wp:posOffset>
          </wp:positionV>
          <wp:extent cx="1944370" cy="1113790"/>
          <wp:effectExtent l="0" t="0" r="0" b="0"/>
          <wp:wrapNone/>
          <wp:docPr id="21" name="Picture 21" descr="LOGO VC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VC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4370" cy="11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5091"/>
    <w:multiLevelType w:val="hybridMultilevel"/>
    <w:tmpl w:val="7A5C8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07F08"/>
    <w:multiLevelType w:val="hybridMultilevel"/>
    <w:tmpl w:val="AA68E4F4"/>
    <w:lvl w:ilvl="0" w:tplc="1F9C15B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323656">
    <w:abstractNumId w:val="1"/>
  </w:num>
  <w:num w:numId="2" w16cid:durableId="190244661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B7B"/>
    <w:rsid w:val="00001826"/>
    <w:rsid w:val="00005BDB"/>
    <w:rsid w:val="000062D7"/>
    <w:rsid w:val="0000770A"/>
    <w:rsid w:val="000109AC"/>
    <w:rsid w:val="000130B1"/>
    <w:rsid w:val="00017CC5"/>
    <w:rsid w:val="00017DAD"/>
    <w:rsid w:val="00017FCC"/>
    <w:rsid w:val="00021B27"/>
    <w:rsid w:val="000236B8"/>
    <w:rsid w:val="00024436"/>
    <w:rsid w:val="00033FFA"/>
    <w:rsid w:val="00035A9A"/>
    <w:rsid w:val="00035BA9"/>
    <w:rsid w:val="000369A6"/>
    <w:rsid w:val="000426AD"/>
    <w:rsid w:val="0004455C"/>
    <w:rsid w:val="000448B1"/>
    <w:rsid w:val="00045F75"/>
    <w:rsid w:val="000518E9"/>
    <w:rsid w:val="00052CC8"/>
    <w:rsid w:val="00053D1C"/>
    <w:rsid w:val="00057B15"/>
    <w:rsid w:val="0006001D"/>
    <w:rsid w:val="000619AA"/>
    <w:rsid w:val="0006278E"/>
    <w:rsid w:val="0006346A"/>
    <w:rsid w:val="00063747"/>
    <w:rsid w:val="000640EB"/>
    <w:rsid w:val="00065EF4"/>
    <w:rsid w:val="000715DE"/>
    <w:rsid w:val="00074E3B"/>
    <w:rsid w:val="00076C13"/>
    <w:rsid w:val="00077DD7"/>
    <w:rsid w:val="000840A3"/>
    <w:rsid w:val="00086035"/>
    <w:rsid w:val="000861B6"/>
    <w:rsid w:val="00086B61"/>
    <w:rsid w:val="0009055E"/>
    <w:rsid w:val="000919A2"/>
    <w:rsid w:val="00092FB2"/>
    <w:rsid w:val="0009426F"/>
    <w:rsid w:val="000A1653"/>
    <w:rsid w:val="000A2476"/>
    <w:rsid w:val="000A28F4"/>
    <w:rsid w:val="000A3BA5"/>
    <w:rsid w:val="000B3CB9"/>
    <w:rsid w:val="000B3F00"/>
    <w:rsid w:val="000B4697"/>
    <w:rsid w:val="000B4D7C"/>
    <w:rsid w:val="000B4DFF"/>
    <w:rsid w:val="000C2202"/>
    <w:rsid w:val="000C5D52"/>
    <w:rsid w:val="000C66EE"/>
    <w:rsid w:val="000C6986"/>
    <w:rsid w:val="000C6F00"/>
    <w:rsid w:val="000C7408"/>
    <w:rsid w:val="000D00D9"/>
    <w:rsid w:val="000D0F7A"/>
    <w:rsid w:val="000D37DE"/>
    <w:rsid w:val="000D3E32"/>
    <w:rsid w:val="000D67EE"/>
    <w:rsid w:val="000E0A3E"/>
    <w:rsid w:val="000E1E54"/>
    <w:rsid w:val="000E21DC"/>
    <w:rsid w:val="000E273D"/>
    <w:rsid w:val="000E37D6"/>
    <w:rsid w:val="000E39A5"/>
    <w:rsid w:val="000E43C4"/>
    <w:rsid w:val="000E4F53"/>
    <w:rsid w:val="000E629D"/>
    <w:rsid w:val="000E6B73"/>
    <w:rsid w:val="000F303F"/>
    <w:rsid w:val="000F377F"/>
    <w:rsid w:val="000F43F3"/>
    <w:rsid w:val="000F772A"/>
    <w:rsid w:val="000F7A76"/>
    <w:rsid w:val="00100D42"/>
    <w:rsid w:val="00100DC8"/>
    <w:rsid w:val="001028B0"/>
    <w:rsid w:val="00102EE4"/>
    <w:rsid w:val="001112F1"/>
    <w:rsid w:val="00111D23"/>
    <w:rsid w:val="00112BF5"/>
    <w:rsid w:val="00114707"/>
    <w:rsid w:val="00117F4E"/>
    <w:rsid w:val="00121169"/>
    <w:rsid w:val="00121AA5"/>
    <w:rsid w:val="00121C92"/>
    <w:rsid w:val="00122818"/>
    <w:rsid w:val="00127FED"/>
    <w:rsid w:val="001321B7"/>
    <w:rsid w:val="001324CE"/>
    <w:rsid w:val="00132DB7"/>
    <w:rsid w:val="001355B7"/>
    <w:rsid w:val="00136052"/>
    <w:rsid w:val="0014107F"/>
    <w:rsid w:val="001410C7"/>
    <w:rsid w:val="00143C44"/>
    <w:rsid w:val="00144BBF"/>
    <w:rsid w:val="00144E53"/>
    <w:rsid w:val="00144F3C"/>
    <w:rsid w:val="0014726E"/>
    <w:rsid w:val="00151204"/>
    <w:rsid w:val="00151754"/>
    <w:rsid w:val="00151F5D"/>
    <w:rsid w:val="00153DCF"/>
    <w:rsid w:val="00157498"/>
    <w:rsid w:val="00160107"/>
    <w:rsid w:val="0016558A"/>
    <w:rsid w:val="0016600C"/>
    <w:rsid w:val="00166038"/>
    <w:rsid w:val="00166607"/>
    <w:rsid w:val="001666A3"/>
    <w:rsid w:val="001674C1"/>
    <w:rsid w:val="00167AD3"/>
    <w:rsid w:val="001828F5"/>
    <w:rsid w:val="001829CC"/>
    <w:rsid w:val="00182B6D"/>
    <w:rsid w:val="00183838"/>
    <w:rsid w:val="00187B46"/>
    <w:rsid w:val="001932C5"/>
    <w:rsid w:val="00194A35"/>
    <w:rsid w:val="001950C4"/>
    <w:rsid w:val="001A3759"/>
    <w:rsid w:val="001A3947"/>
    <w:rsid w:val="001A5F18"/>
    <w:rsid w:val="001A6BD5"/>
    <w:rsid w:val="001A6CAF"/>
    <w:rsid w:val="001A795E"/>
    <w:rsid w:val="001A7C95"/>
    <w:rsid w:val="001B2C33"/>
    <w:rsid w:val="001B39F9"/>
    <w:rsid w:val="001B4557"/>
    <w:rsid w:val="001B6D0A"/>
    <w:rsid w:val="001B6E75"/>
    <w:rsid w:val="001C1175"/>
    <w:rsid w:val="001C1B21"/>
    <w:rsid w:val="001C4344"/>
    <w:rsid w:val="001C450F"/>
    <w:rsid w:val="001C46DE"/>
    <w:rsid w:val="001C7C8A"/>
    <w:rsid w:val="001D211B"/>
    <w:rsid w:val="001D2CC2"/>
    <w:rsid w:val="001D7065"/>
    <w:rsid w:val="001D71FC"/>
    <w:rsid w:val="001E0EEE"/>
    <w:rsid w:val="001E1895"/>
    <w:rsid w:val="001E29FF"/>
    <w:rsid w:val="001E7329"/>
    <w:rsid w:val="001E77B4"/>
    <w:rsid w:val="001E7BD1"/>
    <w:rsid w:val="001F0A42"/>
    <w:rsid w:val="001F6F98"/>
    <w:rsid w:val="0020110E"/>
    <w:rsid w:val="00205B4A"/>
    <w:rsid w:val="0020699D"/>
    <w:rsid w:val="002074A9"/>
    <w:rsid w:val="002100E4"/>
    <w:rsid w:val="002109AE"/>
    <w:rsid w:val="00214684"/>
    <w:rsid w:val="0021608D"/>
    <w:rsid w:val="00216279"/>
    <w:rsid w:val="0021696B"/>
    <w:rsid w:val="00217419"/>
    <w:rsid w:val="002200D0"/>
    <w:rsid w:val="00220126"/>
    <w:rsid w:val="0022196D"/>
    <w:rsid w:val="00223C43"/>
    <w:rsid w:val="00224861"/>
    <w:rsid w:val="00224DC9"/>
    <w:rsid w:val="00225712"/>
    <w:rsid w:val="00226830"/>
    <w:rsid w:val="002271BE"/>
    <w:rsid w:val="002274A8"/>
    <w:rsid w:val="0022780F"/>
    <w:rsid w:val="00227F8E"/>
    <w:rsid w:val="002366B8"/>
    <w:rsid w:val="0023709E"/>
    <w:rsid w:val="00243D6C"/>
    <w:rsid w:val="00251611"/>
    <w:rsid w:val="0025496D"/>
    <w:rsid w:val="002557E0"/>
    <w:rsid w:val="002559ED"/>
    <w:rsid w:val="00255A9A"/>
    <w:rsid w:val="002627D3"/>
    <w:rsid w:val="00263179"/>
    <w:rsid w:val="002645E2"/>
    <w:rsid w:val="00264BA0"/>
    <w:rsid w:val="0027345F"/>
    <w:rsid w:val="00273BE1"/>
    <w:rsid w:val="00274B5B"/>
    <w:rsid w:val="00275830"/>
    <w:rsid w:val="00276DD0"/>
    <w:rsid w:val="00276E04"/>
    <w:rsid w:val="0027746F"/>
    <w:rsid w:val="00282EDF"/>
    <w:rsid w:val="0028464A"/>
    <w:rsid w:val="00286623"/>
    <w:rsid w:val="00291599"/>
    <w:rsid w:val="0029527A"/>
    <w:rsid w:val="00295DE6"/>
    <w:rsid w:val="00296F07"/>
    <w:rsid w:val="00297330"/>
    <w:rsid w:val="002A2DD2"/>
    <w:rsid w:val="002A3C58"/>
    <w:rsid w:val="002A4FC6"/>
    <w:rsid w:val="002A5086"/>
    <w:rsid w:val="002A5CC1"/>
    <w:rsid w:val="002B16C4"/>
    <w:rsid w:val="002B1A74"/>
    <w:rsid w:val="002B28D3"/>
    <w:rsid w:val="002B2A45"/>
    <w:rsid w:val="002B4F5A"/>
    <w:rsid w:val="002B5210"/>
    <w:rsid w:val="002B740F"/>
    <w:rsid w:val="002C6D49"/>
    <w:rsid w:val="002C7069"/>
    <w:rsid w:val="002D0E83"/>
    <w:rsid w:val="002D1CCB"/>
    <w:rsid w:val="002D51EC"/>
    <w:rsid w:val="002D721B"/>
    <w:rsid w:val="002E00B7"/>
    <w:rsid w:val="002E194F"/>
    <w:rsid w:val="002E382C"/>
    <w:rsid w:val="002E49AB"/>
    <w:rsid w:val="002E611A"/>
    <w:rsid w:val="002E7ACC"/>
    <w:rsid w:val="002F137E"/>
    <w:rsid w:val="002F1793"/>
    <w:rsid w:val="002F3411"/>
    <w:rsid w:val="002F4428"/>
    <w:rsid w:val="002F64BB"/>
    <w:rsid w:val="002F6980"/>
    <w:rsid w:val="0030211B"/>
    <w:rsid w:val="00302FE0"/>
    <w:rsid w:val="00303AC8"/>
    <w:rsid w:val="00307090"/>
    <w:rsid w:val="00307E91"/>
    <w:rsid w:val="00307F01"/>
    <w:rsid w:val="00310928"/>
    <w:rsid w:val="0031397C"/>
    <w:rsid w:val="0031403F"/>
    <w:rsid w:val="00314489"/>
    <w:rsid w:val="003145D4"/>
    <w:rsid w:val="0031777F"/>
    <w:rsid w:val="003178BF"/>
    <w:rsid w:val="00317BAB"/>
    <w:rsid w:val="00324001"/>
    <w:rsid w:val="00324DC0"/>
    <w:rsid w:val="0032742D"/>
    <w:rsid w:val="00327BDF"/>
    <w:rsid w:val="00330A96"/>
    <w:rsid w:val="00331236"/>
    <w:rsid w:val="003315A5"/>
    <w:rsid w:val="00331DD4"/>
    <w:rsid w:val="003324D6"/>
    <w:rsid w:val="00335F40"/>
    <w:rsid w:val="00337D7E"/>
    <w:rsid w:val="0034091C"/>
    <w:rsid w:val="0034109A"/>
    <w:rsid w:val="00341437"/>
    <w:rsid w:val="00341888"/>
    <w:rsid w:val="00344B5A"/>
    <w:rsid w:val="003473F1"/>
    <w:rsid w:val="00347F84"/>
    <w:rsid w:val="00352A9C"/>
    <w:rsid w:val="00353C76"/>
    <w:rsid w:val="00355249"/>
    <w:rsid w:val="003623CE"/>
    <w:rsid w:val="00362588"/>
    <w:rsid w:val="00363514"/>
    <w:rsid w:val="00364752"/>
    <w:rsid w:val="003648CD"/>
    <w:rsid w:val="00370B29"/>
    <w:rsid w:val="0037187D"/>
    <w:rsid w:val="003725D3"/>
    <w:rsid w:val="0038020C"/>
    <w:rsid w:val="00380B20"/>
    <w:rsid w:val="00383500"/>
    <w:rsid w:val="00387B58"/>
    <w:rsid w:val="00392061"/>
    <w:rsid w:val="00392D7B"/>
    <w:rsid w:val="00397556"/>
    <w:rsid w:val="003A2CA4"/>
    <w:rsid w:val="003A3EF5"/>
    <w:rsid w:val="003A7D95"/>
    <w:rsid w:val="003B0065"/>
    <w:rsid w:val="003B1706"/>
    <w:rsid w:val="003B37CC"/>
    <w:rsid w:val="003B5321"/>
    <w:rsid w:val="003B57DE"/>
    <w:rsid w:val="003B583A"/>
    <w:rsid w:val="003B66C7"/>
    <w:rsid w:val="003C11C7"/>
    <w:rsid w:val="003C1479"/>
    <w:rsid w:val="003C3705"/>
    <w:rsid w:val="003C3A8F"/>
    <w:rsid w:val="003C47F7"/>
    <w:rsid w:val="003C6569"/>
    <w:rsid w:val="003C76D2"/>
    <w:rsid w:val="003C79C2"/>
    <w:rsid w:val="003D122A"/>
    <w:rsid w:val="003D19DB"/>
    <w:rsid w:val="003D3CD5"/>
    <w:rsid w:val="003D6C89"/>
    <w:rsid w:val="003D7AC2"/>
    <w:rsid w:val="003E17E0"/>
    <w:rsid w:val="003E21E6"/>
    <w:rsid w:val="003E2B29"/>
    <w:rsid w:val="003E2C78"/>
    <w:rsid w:val="003E49B9"/>
    <w:rsid w:val="003E65C3"/>
    <w:rsid w:val="003F0045"/>
    <w:rsid w:val="003F0366"/>
    <w:rsid w:val="003F0BBA"/>
    <w:rsid w:val="003F2F71"/>
    <w:rsid w:val="003F4695"/>
    <w:rsid w:val="003F4DDD"/>
    <w:rsid w:val="003F7DF2"/>
    <w:rsid w:val="00400B9B"/>
    <w:rsid w:val="0040228C"/>
    <w:rsid w:val="00402545"/>
    <w:rsid w:val="004025FC"/>
    <w:rsid w:val="00405398"/>
    <w:rsid w:val="0040600A"/>
    <w:rsid w:val="0041418D"/>
    <w:rsid w:val="00414434"/>
    <w:rsid w:val="00417F68"/>
    <w:rsid w:val="004207E3"/>
    <w:rsid w:val="00432E3D"/>
    <w:rsid w:val="00433552"/>
    <w:rsid w:val="0043601C"/>
    <w:rsid w:val="00436B44"/>
    <w:rsid w:val="00437266"/>
    <w:rsid w:val="00440EDB"/>
    <w:rsid w:val="00441914"/>
    <w:rsid w:val="00442821"/>
    <w:rsid w:val="004429FB"/>
    <w:rsid w:val="004439C6"/>
    <w:rsid w:val="00445DE8"/>
    <w:rsid w:val="00446542"/>
    <w:rsid w:val="004465C3"/>
    <w:rsid w:val="0044664F"/>
    <w:rsid w:val="00450F12"/>
    <w:rsid w:val="00453051"/>
    <w:rsid w:val="00453943"/>
    <w:rsid w:val="00454B0A"/>
    <w:rsid w:val="004561D0"/>
    <w:rsid w:val="0046232A"/>
    <w:rsid w:val="0046546D"/>
    <w:rsid w:val="004660D9"/>
    <w:rsid w:val="00466898"/>
    <w:rsid w:val="00467FC4"/>
    <w:rsid w:val="00471AA5"/>
    <w:rsid w:val="0047643E"/>
    <w:rsid w:val="00476D57"/>
    <w:rsid w:val="0047704F"/>
    <w:rsid w:val="004804D8"/>
    <w:rsid w:val="004812F3"/>
    <w:rsid w:val="00492E71"/>
    <w:rsid w:val="0049389B"/>
    <w:rsid w:val="00494DA3"/>
    <w:rsid w:val="00496797"/>
    <w:rsid w:val="004A1F91"/>
    <w:rsid w:val="004A227C"/>
    <w:rsid w:val="004A24F5"/>
    <w:rsid w:val="004A2C98"/>
    <w:rsid w:val="004A32ED"/>
    <w:rsid w:val="004A65AA"/>
    <w:rsid w:val="004A6FFE"/>
    <w:rsid w:val="004A71E3"/>
    <w:rsid w:val="004B1B1E"/>
    <w:rsid w:val="004B2D46"/>
    <w:rsid w:val="004B5097"/>
    <w:rsid w:val="004C1696"/>
    <w:rsid w:val="004C17FE"/>
    <w:rsid w:val="004C28E7"/>
    <w:rsid w:val="004C620D"/>
    <w:rsid w:val="004C6B79"/>
    <w:rsid w:val="004D1407"/>
    <w:rsid w:val="004D146D"/>
    <w:rsid w:val="004D14A0"/>
    <w:rsid w:val="004D1A7D"/>
    <w:rsid w:val="004D6509"/>
    <w:rsid w:val="004E4348"/>
    <w:rsid w:val="004E6B4B"/>
    <w:rsid w:val="004E723C"/>
    <w:rsid w:val="004F0077"/>
    <w:rsid w:val="004F0B9C"/>
    <w:rsid w:val="004F187E"/>
    <w:rsid w:val="004F31F7"/>
    <w:rsid w:val="004F3921"/>
    <w:rsid w:val="004F45BC"/>
    <w:rsid w:val="004F5213"/>
    <w:rsid w:val="00503345"/>
    <w:rsid w:val="00503A45"/>
    <w:rsid w:val="0050723B"/>
    <w:rsid w:val="00507FE9"/>
    <w:rsid w:val="005100C4"/>
    <w:rsid w:val="00510835"/>
    <w:rsid w:val="00516C1A"/>
    <w:rsid w:val="00516CAE"/>
    <w:rsid w:val="005173AA"/>
    <w:rsid w:val="00517D4E"/>
    <w:rsid w:val="00522E7A"/>
    <w:rsid w:val="005236E2"/>
    <w:rsid w:val="005245A5"/>
    <w:rsid w:val="0052684D"/>
    <w:rsid w:val="005311C4"/>
    <w:rsid w:val="00531F0D"/>
    <w:rsid w:val="00532693"/>
    <w:rsid w:val="00535C3B"/>
    <w:rsid w:val="00536C06"/>
    <w:rsid w:val="0053797B"/>
    <w:rsid w:val="00537C72"/>
    <w:rsid w:val="005452F0"/>
    <w:rsid w:val="00546A54"/>
    <w:rsid w:val="00547550"/>
    <w:rsid w:val="00550553"/>
    <w:rsid w:val="00550884"/>
    <w:rsid w:val="0055363B"/>
    <w:rsid w:val="00553881"/>
    <w:rsid w:val="00555026"/>
    <w:rsid w:val="005553EC"/>
    <w:rsid w:val="005559FD"/>
    <w:rsid w:val="00557B5A"/>
    <w:rsid w:val="00566B7E"/>
    <w:rsid w:val="00566D94"/>
    <w:rsid w:val="005719F0"/>
    <w:rsid w:val="0057221D"/>
    <w:rsid w:val="0057269F"/>
    <w:rsid w:val="005737A0"/>
    <w:rsid w:val="00573951"/>
    <w:rsid w:val="0057399D"/>
    <w:rsid w:val="005747C5"/>
    <w:rsid w:val="00575462"/>
    <w:rsid w:val="00575C51"/>
    <w:rsid w:val="00576D95"/>
    <w:rsid w:val="00577666"/>
    <w:rsid w:val="005829AD"/>
    <w:rsid w:val="00584C67"/>
    <w:rsid w:val="005908BB"/>
    <w:rsid w:val="00594D88"/>
    <w:rsid w:val="0059671A"/>
    <w:rsid w:val="005B0B9D"/>
    <w:rsid w:val="005B1224"/>
    <w:rsid w:val="005B1A04"/>
    <w:rsid w:val="005B278E"/>
    <w:rsid w:val="005B280F"/>
    <w:rsid w:val="005B29C9"/>
    <w:rsid w:val="005B3C2B"/>
    <w:rsid w:val="005C123D"/>
    <w:rsid w:val="005C1938"/>
    <w:rsid w:val="005C1CCE"/>
    <w:rsid w:val="005C20A7"/>
    <w:rsid w:val="005C6780"/>
    <w:rsid w:val="005D14A2"/>
    <w:rsid w:val="005D1BAE"/>
    <w:rsid w:val="005D5156"/>
    <w:rsid w:val="005D5497"/>
    <w:rsid w:val="005D6BCA"/>
    <w:rsid w:val="005E0F5C"/>
    <w:rsid w:val="005E14FB"/>
    <w:rsid w:val="005E43D1"/>
    <w:rsid w:val="005E4723"/>
    <w:rsid w:val="005E5058"/>
    <w:rsid w:val="005F36F0"/>
    <w:rsid w:val="005F453F"/>
    <w:rsid w:val="005F59A6"/>
    <w:rsid w:val="005F6851"/>
    <w:rsid w:val="005F75AE"/>
    <w:rsid w:val="006029AC"/>
    <w:rsid w:val="00603FB7"/>
    <w:rsid w:val="00605868"/>
    <w:rsid w:val="00605DF9"/>
    <w:rsid w:val="006077D3"/>
    <w:rsid w:val="006078C0"/>
    <w:rsid w:val="006118C1"/>
    <w:rsid w:val="006141B9"/>
    <w:rsid w:val="00616C59"/>
    <w:rsid w:val="00617692"/>
    <w:rsid w:val="00623339"/>
    <w:rsid w:val="00626DCA"/>
    <w:rsid w:val="00626F0C"/>
    <w:rsid w:val="00627784"/>
    <w:rsid w:val="00627DB5"/>
    <w:rsid w:val="006322E4"/>
    <w:rsid w:val="006358F6"/>
    <w:rsid w:val="00636171"/>
    <w:rsid w:val="006361C9"/>
    <w:rsid w:val="00637010"/>
    <w:rsid w:val="0064310F"/>
    <w:rsid w:val="006444F7"/>
    <w:rsid w:val="00646117"/>
    <w:rsid w:val="006501ED"/>
    <w:rsid w:val="00652E80"/>
    <w:rsid w:val="006551C8"/>
    <w:rsid w:val="006556E6"/>
    <w:rsid w:val="00657FAC"/>
    <w:rsid w:val="0066146B"/>
    <w:rsid w:val="0066198C"/>
    <w:rsid w:val="006623C9"/>
    <w:rsid w:val="00666763"/>
    <w:rsid w:val="00671CE1"/>
    <w:rsid w:val="00671D0B"/>
    <w:rsid w:val="00673159"/>
    <w:rsid w:val="00673686"/>
    <w:rsid w:val="0067437A"/>
    <w:rsid w:val="00674856"/>
    <w:rsid w:val="00674B42"/>
    <w:rsid w:val="006826ED"/>
    <w:rsid w:val="006864FB"/>
    <w:rsid w:val="006913D4"/>
    <w:rsid w:val="00692196"/>
    <w:rsid w:val="00692289"/>
    <w:rsid w:val="0069361B"/>
    <w:rsid w:val="00695764"/>
    <w:rsid w:val="00696507"/>
    <w:rsid w:val="006973CC"/>
    <w:rsid w:val="006A034C"/>
    <w:rsid w:val="006A0903"/>
    <w:rsid w:val="006A0ACC"/>
    <w:rsid w:val="006A0DD4"/>
    <w:rsid w:val="006A133A"/>
    <w:rsid w:val="006A1B22"/>
    <w:rsid w:val="006A4A84"/>
    <w:rsid w:val="006A4E17"/>
    <w:rsid w:val="006A6A8E"/>
    <w:rsid w:val="006A78AF"/>
    <w:rsid w:val="006A7D36"/>
    <w:rsid w:val="006A7EF5"/>
    <w:rsid w:val="006B302A"/>
    <w:rsid w:val="006B3A4C"/>
    <w:rsid w:val="006B5AD0"/>
    <w:rsid w:val="006C0063"/>
    <w:rsid w:val="006C3382"/>
    <w:rsid w:val="006C63A5"/>
    <w:rsid w:val="006D0A89"/>
    <w:rsid w:val="006D1464"/>
    <w:rsid w:val="006D26DE"/>
    <w:rsid w:val="006D303B"/>
    <w:rsid w:val="006D3F42"/>
    <w:rsid w:val="006D486C"/>
    <w:rsid w:val="006D49D1"/>
    <w:rsid w:val="006D74E9"/>
    <w:rsid w:val="006D7BDF"/>
    <w:rsid w:val="006E1746"/>
    <w:rsid w:val="006E2780"/>
    <w:rsid w:val="006E2E97"/>
    <w:rsid w:val="006E3974"/>
    <w:rsid w:val="006F2414"/>
    <w:rsid w:val="006F3CFC"/>
    <w:rsid w:val="006F71DF"/>
    <w:rsid w:val="007002CB"/>
    <w:rsid w:val="0070111D"/>
    <w:rsid w:val="00701CF3"/>
    <w:rsid w:val="007048D4"/>
    <w:rsid w:val="0070691F"/>
    <w:rsid w:val="00706DE9"/>
    <w:rsid w:val="0070760B"/>
    <w:rsid w:val="00722BC2"/>
    <w:rsid w:val="007260F6"/>
    <w:rsid w:val="00726551"/>
    <w:rsid w:val="00726BD0"/>
    <w:rsid w:val="0073154D"/>
    <w:rsid w:val="00732086"/>
    <w:rsid w:val="007322D9"/>
    <w:rsid w:val="00734574"/>
    <w:rsid w:val="007359E4"/>
    <w:rsid w:val="0073679D"/>
    <w:rsid w:val="00737021"/>
    <w:rsid w:val="00743522"/>
    <w:rsid w:val="0074427F"/>
    <w:rsid w:val="00745725"/>
    <w:rsid w:val="007460A5"/>
    <w:rsid w:val="00751D58"/>
    <w:rsid w:val="00755A51"/>
    <w:rsid w:val="00755C01"/>
    <w:rsid w:val="00755E0C"/>
    <w:rsid w:val="007572BD"/>
    <w:rsid w:val="00757FB7"/>
    <w:rsid w:val="007614C6"/>
    <w:rsid w:val="00762819"/>
    <w:rsid w:val="0076595F"/>
    <w:rsid w:val="00765F2D"/>
    <w:rsid w:val="00783784"/>
    <w:rsid w:val="007863A5"/>
    <w:rsid w:val="00787376"/>
    <w:rsid w:val="007915AD"/>
    <w:rsid w:val="00793325"/>
    <w:rsid w:val="00793BAF"/>
    <w:rsid w:val="00793DC3"/>
    <w:rsid w:val="00794663"/>
    <w:rsid w:val="00795498"/>
    <w:rsid w:val="007A0D9A"/>
    <w:rsid w:val="007A6168"/>
    <w:rsid w:val="007B0484"/>
    <w:rsid w:val="007B1C3C"/>
    <w:rsid w:val="007B3731"/>
    <w:rsid w:val="007B583C"/>
    <w:rsid w:val="007B5C87"/>
    <w:rsid w:val="007B5E7C"/>
    <w:rsid w:val="007B677F"/>
    <w:rsid w:val="007B7CF3"/>
    <w:rsid w:val="007D457E"/>
    <w:rsid w:val="007D4DF8"/>
    <w:rsid w:val="007D7575"/>
    <w:rsid w:val="007E0113"/>
    <w:rsid w:val="007E03DB"/>
    <w:rsid w:val="007E04AD"/>
    <w:rsid w:val="007E3AF7"/>
    <w:rsid w:val="007E481E"/>
    <w:rsid w:val="007E6354"/>
    <w:rsid w:val="007F010A"/>
    <w:rsid w:val="007F04AD"/>
    <w:rsid w:val="007F2F9D"/>
    <w:rsid w:val="007F3668"/>
    <w:rsid w:val="007F457B"/>
    <w:rsid w:val="007F6FB8"/>
    <w:rsid w:val="00803AA9"/>
    <w:rsid w:val="00804D36"/>
    <w:rsid w:val="00810E86"/>
    <w:rsid w:val="008128C8"/>
    <w:rsid w:val="00814D33"/>
    <w:rsid w:val="0081551C"/>
    <w:rsid w:val="00820615"/>
    <w:rsid w:val="00820E6D"/>
    <w:rsid w:val="008227B9"/>
    <w:rsid w:val="00824886"/>
    <w:rsid w:val="00831A8A"/>
    <w:rsid w:val="00832499"/>
    <w:rsid w:val="008346F7"/>
    <w:rsid w:val="0083485E"/>
    <w:rsid w:val="00835FD1"/>
    <w:rsid w:val="00837C8C"/>
    <w:rsid w:val="00840455"/>
    <w:rsid w:val="008406B4"/>
    <w:rsid w:val="00840A9C"/>
    <w:rsid w:val="008438DD"/>
    <w:rsid w:val="00844FC2"/>
    <w:rsid w:val="008517F4"/>
    <w:rsid w:val="00852B3E"/>
    <w:rsid w:val="00852E73"/>
    <w:rsid w:val="00853644"/>
    <w:rsid w:val="00853725"/>
    <w:rsid w:val="008538C8"/>
    <w:rsid w:val="00854F9E"/>
    <w:rsid w:val="008619CA"/>
    <w:rsid w:val="00863A31"/>
    <w:rsid w:val="008700D3"/>
    <w:rsid w:val="008729A0"/>
    <w:rsid w:val="0087456E"/>
    <w:rsid w:val="00876DC8"/>
    <w:rsid w:val="0087750D"/>
    <w:rsid w:val="00877BFF"/>
    <w:rsid w:val="00880B03"/>
    <w:rsid w:val="00883203"/>
    <w:rsid w:val="00884FEA"/>
    <w:rsid w:val="008910B7"/>
    <w:rsid w:val="008927F7"/>
    <w:rsid w:val="0089331F"/>
    <w:rsid w:val="008946AF"/>
    <w:rsid w:val="00894851"/>
    <w:rsid w:val="00897B93"/>
    <w:rsid w:val="008A0012"/>
    <w:rsid w:val="008A1507"/>
    <w:rsid w:val="008A29B8"/>
    <w:rsid w:val="008A49D6"/>
    <w:rsid w:val="008A7674"/>
    <w:rsid w:val="008A7920"/>
    <w:rsid w:val="008B4766"/>
    <w:rsid w:val="008B4B76"/>
    <w:rsid w:val="008B5B4C"/>
    <w:rsid w:val="008C0319"/>
    <w:rsid w:val="008C197A"/>
    <w:rsid w:val="008C2146"/>
    <w:rsid w:val="008C3462"/>
    <w:rsid w:val="008C54FB"/>
    <w:rsid w:val="008C5FE2"/>
    <w:rsid w:val="008D1440"/>
    <w:rsid w:val="008D213F"/>
    <w:rsid w:val="008D2144"/>
    <w:rsid w:val="008D34B6"/>
    <w:rsid w:val="008D65FF"/>
    <w:rsid w:val="008E0730"/>
    <w:rsid w:val="008E178C"/>
    <w:rsid w:val="008E193E"/>
    <w:rsid w:val="008E549C"/>
    <w:rsid w:val="008E5910"/>
    <w:rsid w:val="008E5E22"/>
    <w:rsid w:val="008E6CE9"/>
    <w:rsid w:val="008E7588"/>
    <w:rsid w:val="008F02CF"/>
    <w:rsid w:val="008F0AE7"/>
    <w:rsid w:val="008F3FD5"/>
    <w:rsid w:val="008F44F6"/>
    <w:rsid w:val="008F72B5"/>
    <w:rsid w:val="008F7423"/>
    <w:rsid w:val="00900666"/>
    <w:rsid w:val="0090130B"/>
    <w:rsid w:val="00902961"/>
    <w:rsid w:val="00902C72"/>
    <w:rsid w:val="00910361"/>
    <w:rsid w:val="00911716"/>
    <w:rsid w:val="0091210E"/>
    <w:rsid w:val="00914A4F"/>
    <w:rsid w:val="00914F24"/>
    <w:rsid w:val="009158CD"/>
    <w:rsid w:val="00917856"/>
    <w:rsid w:val="0091796F"/>
    <w:rsid w:val="009205E3"/>
    <w:rsid w:val="00920D5D"/>
    <w:rsid w:val="00923984"/>
    <w:rsid w:val="009305B2"/>
    <w:rsid w:val="00931648"/>
    <w:rsid w:val="00932EBD"/>
    <w:rsid w:val="00945898"/>
    <w:rsid w:val="00946933"/>
    <w:rsid w:val="00946D92"/>
    <w:rsid w:val="00947A77"/>
    <w:rsid w:val="0095043C"/>
    <w:rsid w:val="00950766"/>
    <w:rsid w:val="009523E2"/>
    <w:rsid w:val="00954C27"/>
    <w:rsid w:val="009550BA"/>
    <w:rsid w:val="00960444"/>
    <w:rsid w:val="009605B7"/>
    <w:rsid w:val="00963023"/>
    <w:rsid w:val="009635AC"/>
    <w:rsid w:val="00963BC2"/>
    <w:rsid w:val="00974CA5"/>
    <w:rsid w:val="0097535F"/>
    <w:rsid w:val="00975BE4"/>
    <w:rsid w:val="00975EF5"/>
    <w:rsid w:val="009777B4"/>
    <w:rsid w:val="009779B8"/>
    <w:rsid w:val="00980A29"/>
    <w:rsid w:val="009814FB"/>
    <w:rsid w:val="0098363E"/>
    <w:rsid w:val="00984692"/>
    <w:rsid w:val="0099036E"/>
    <w:rsid w:val="009949EE"/>
    <w:rsid w:val="009A415E"/>
    <w:rsid w:val="009A4DBF"/>
    <w:rsid w:val="009A70AE"/>
    <w:rsid w:val="009A7E82"/>
    <w:rsid w:val="009B190E"/>
    <w:rsid w:val="009B2195"/>
    <w:rsid w:val="009B333D"/>
    <w:rsid w:val="009B4569"/>
    <w:rsid w:val="009B5CDC"/>
    <w:rsid w:val="009B63C7"/>
    <w:rsid w:val="009C1D74"/>
    <w:rsid w:val="009C20FF"/>
    <w:rsid w:val="009C5C12"/>
    <w:rsid w:val="009D4981"/>
    <w:rsid w:val="009D5CC0"/>
    <w:rsid w:val="009E016B"/>
    <w:rsid w:val="009E0D80"/>
    <w:rsid w:val="009E375F"/>
    <w:rsid w:val="009E578F"/>
    <w:rsid w:val="009E5F1F"/>
    <w:rsid w:val="009E6BF9"/>
    <w:rsid w:val="009F1E6D"/>
    <w:rsid w:val="009F2254"/>
    <w:rsid w:val="009F513F"/>
    <w:rsid w:val="009F5522"/>
    <w:rsid w:val="009F6E23"/>
    <w:rsid w:val="00A01037"/>
    <w:rsid w:val="00A03EAD"/>
    <w:rsid w:val="00A06BDB"/>
    <w:rsid w:val="00A077CC"/>
    <w:rsid w:val="00A11B6A"/>
    <w:rsid w:val="00A13F7C"/>
    <w:rsid w:val="00A15241"/>
    <w:rsid w:val="00A16266"/>
    <w:rsid w:val="00A21385"/>
    <w:rsid w:val="00A21BFF"/>
    <w:rsid w:val="00A2394A"/>
    <w:rsid w:val="00A23A24"/>
    <w:rsid w:val="00A26C78"/>
    <w:rsid w:val="00A277E3"/>
    <w:rsid w:val="00A27A39"/>
    <w:rsid w:val="00A3500F"/>
    <w:rsid w:val="00A42BE0"/>
    <w:rsid w:val="00A453E0"/>
    <w:rsid w:val="00A460E2"/>
    <w:rsid w:val="00A472DB"/>
    <w:rsid w:val="00A53510"/>
    <w:rsid w:val="00A546AA"/>
    <w:rsid w:val="00A603C3"/>
    <w:rsid w:val="00A610B3"/>
    <w:rsid w:val="00A61C2A"/>
    <w:rsid w:val="00A61C8C"/>
    <w:rsid w:val="00A623BD"/>
    <w:rsid w:val="00A62F5F"/>
    <w:rsid w:val="00A63CF9"/>
    <w:rsid w:val="00A65819"/>
    <w:rsid w:val="00A65D40"/>
    <w:rsid w:val="00A6721F"/>
    <w:rsid w:val="00A706D5"/>
    <w:rsid w:val="00A73097"/>
    <w:rsid w:val="00A81137"/>
    <w:rsid w:val="00A82A43"/>
    <w:rsid w:val="00A8393D"/>
    <w:rsid w:val="00A83CB1"/>
    <w:rsid w:val="00A92A66"/>
    <w:rsid w:val="00A935FF"/>
    <w:rsid w:val="00AA0A92"/>
    <w:rsid w:val="00AA0C27"/>
    <w:rsid w:val="00AA5C29"/>
    <w:rsid w:val="00AB2494"/>
    <w:rsid w:val="00AB2A45"/>
    <w:rsid w:val="00AB2C17"/>
    <w:rsid w:val="00AB31A8"/>
    <w:rsid w:val="00AB3D8D"/>
    <w:rsid w:val="00AB70EA"/>
    <w:rsid w:val="00AB7361"/>
    <w:rsid w:val="00AC0865"/>
    <w:rsid w:val="00AC28C2"/>
    <w:rsid w:val="00AC5BB0"/>
    <w:rsid w:val="00AC6475"/>
    <w:rsid w:val="00AD1B0A"/>
    <w:rsid w:val="00AD2963"/>
    <w:rsid w:val="00AD4F80"/>
    <w:rsid w:val="00AE04C4"/>
    <w:rsid w:val="00AE1E37"/>
    <w:rsid w:val="00AE2054"/>
    <w:rsid w:val="00AE264F"/>
    <w:rsid w:val="00AE3151"/>
    <w:rsid w:val="00AE34F9"/>
    <w:rsid w:val="00AF0A18"/>
    <w:rsid w:val="00AF2499"/>
    <w:rsid w:val="00AF27B3"/>
    <w:rsid w:val="00AF2CEC"/>
    <w:rsid w:val="00AF5CB8"/>
    <w:rsid w:val="00AF6424"/>
    <w:rsid w:val="00AF6771"/>
    <w:rsid w:val="00B02E02"/>
    <w:rsid w:val="00B034D4"/>
    <w:rsid w:val="00B0630A"/>
    <w:rsid w:val="00B066FA"/>
    <w:rsid w:val="00B06C53"/>
    <w:rsid w:val="00B071E5"/>
    <w:rsid w:val="00B0756E"/>
    <w:rsid w:val="00B13660"/>
    <w:rsid w:val="00B15580"/>
    <w:rsid w:val="00B16A29"/>
    <w:rsid w:val="00B177A5"/>
    <w:rsid w:val="00B20495"/>
    <w:rsid w:val="00B21059"/>
    <w:rsid w:val="00B23094"/>
    <w:rsid w:val="00B23A89"/>
    <w:rsid w:val="00B24E6D"/>
    <w:rsid w:val="00B314FE"/>
    <w:rsid w:val="00B3207D"/>
    <w:rsid w:val="00B32317"/>
    <w:rsid w:val="00B3695A"/>
    <w:rsid w:val="00B36B7B"/>
    <w:rsid w:val="00B410DD"/>
    <w:rsid w:val="00B41743"/>
    <w:rsid w:val="00B41AC1"/>
    <w:rsid w:val="00B436AD"/>
    <w:rsid w:val="00B44206"/>
    <w:rsid w:val="00B44413"/>
    <w:rsid w:val="00B44B40"/>
    <w:rsid w:val="00B44BE3"/>
    <w:rsid w:val="00B473A4"/>
    <w:rsid w:val="00B503AA"/>
    <w:rsid w:val="00B539A2"/>
    <w:rsid w:val="00B564FD"/>
    <w:rsid w:val="00B62ECE"/>
    <w:rsid w:val="00B652D7"/>
    <w:rsid w:val="00B65550"/>
    <w:rsid w:val="00B675D6"/>
    <w:rsid w:val="00B71ED2"/>
    <w:rsid w:val="00B7260A"/>
    <w:rsid w:val="00B73528"/>
    <w:rsid w:val="00B77D0F"/>
    <w:rsid w:val="00B83C9E"/>
    <w:rsid w:val="00B85321"/>
    <w:rsid w:val="00B86FCD"/>
    <w:rsid w:val="00B87D9C"/>
    <w:rsid w:val="00B91E7E"/>
    <w:rsid w:val="00B9272B"/>
    <w:rsid w:val="00B92E56"/>
    <w:rsid w:val="00B93C6F"/>
    <w:rsid w:val="00B95106"/>
    <w:rsid w:val="00BA0A81"/>
    <w:rsid w:val="00BA14BE"/>
    <w:rsid w:val="00BA2AD8"/>
    <w:rsid w:val="00BA3A59"/>
    <w:rsid w:val="00BA4675"/>
    <w:rsid w:val="00BA4B35"/>
    <w:rsid w:val="00BA5DE5"/>
    <w:rsid w:val="00BA6541"/>
    <w:rsid w:val="00BB0BBD"/>
    <w:rsid w:val="00BB425A"/>
    <w:rsid w:val="00BB46E0"/>
    <w:rsid w:val="00BB499B"/>
    <w:rsid w:val="00BB6077"/>
    <w:rsid w:val="00BC1109"/>
    <w:rsid w:val="00BC1B09"/>
    <w:rsid w:val="00BC3ACB"/>
    <w:rsid w:val="00BD0129"/>
    <w:rsid w:val="00BD43B8"/>
    <w:rsid w:val="00BD4C5D"/>
    <w:rsid w:val="00BD4FCA"/>
    <w:rsid w:val="00BD565F"/>
    <w:rsid w:val="00BD5C54"/>
    <w:rsid w:val="00BD6A8F"/>
    <w:rsid w:val="00BE3DFB"/>
    <w:rsid w:val="00BE3FD0"/>
    <w:rsid w:val="00BE40E2"/>
    <w:rsid w:val="00BF465A"/>
    <w:rsid w:val="00BF569C"/>
    <w:rsid w:val="00BF66F5"/>
    <w:rsid w:val="00BF7EBE"/>
    <w:rsid w:val="00C01DB7"/>
    <w:rsid w:val="00C02900"/>
    <w:rsid w:val="00C07224"/>
    <w:rsid w:val="00C10BBE"/>
    <w:rsid w:val="00C15189"/>
    <w:rsid w:val="00C21847"/>
    <w:rsid w:val="00C225D9"/>
    <w:rsid w:val="00C27642"/>
    <w:rsid w:val="00C30C18"/>
    <w:rsid w:val="00C31D7D"/>
    <w:rsid w:val="00C36AEB"/>
    <w:rsid w:val="00C36B96"/>
    <w:rsid w:val="00C4446B"/>
    <w:rsid w:val="00C452F9"/>
    <w:rsid w:val="00C45C95"/>
    <w:rsid w:val="00C46362"/>
    <w:rsid w:val="00C46938"/>
    <w:rsid w:val="00C46A23"/>
    <w:rsid w:val="00C50D2A"/>
    <w:rsid w:val="00C51C5B"/>
    <w:rsid w:val="00C52516"/>
    <w:rsid w:val="00C545C3"/>
    <w:rsid w:val="00C632C3"/>
    <w:rsid w:val="00C64193"/>
    <w:rsid w:val="00C64515"/>
    <w:rsid w:val="00C64DCB"/>
    <w:rsid w:val="00C65B11"/>
    <w:rsid w:val="00C65C7E"/>
    <w:rsid w:val="00C660DF"/>
    <w:rsid w:val="00C66618"/>
    <w:rsid w:val="00C7272B"/>
    <w:rsid w:val="00C7354B"/>
    <w:rsid w:val="00C75D09"/>
    <w:rsid w:val="00C77774"/>
    <w:rsid w:val="00C8146F"/>
    <w:rsid w:val="00C84B07"/>
    <w:rsid w:val="00C90B19"/>
    <w:rsid w:val="00C91BBB"/>
    <w:rsid w:val="00C952D7"/>
    <w:rsid w:val="00C96A85"/>
    <w:rsid w:val="00C96BC5"/>
    <w:rsid w:val="00CA009F"/>
    <w:rsid w:val="00CA238F"/>
    <w:rsid w:val="00CA2C57"/>
    <w:rsid w:val="00CB06E0"/>
    <w:rsid w:val="00CB3065"/>
    <w:rsid w:val="00CB329F"/>
    <w:rsid w:val="00CB4D80"/>
    <w:rsid w:val="00CB621B"/>
    <w:rsid w:val="00CC0225"/>
    <w:rsid w:val="00CC073B"/>
    <w:rsid w:val="00CC2525"/>
    <w:rsid w:val="00CC3E37"/>
    <w:rsid w:val="00CD0399"/>
    <w:rsid w:val="00CD2939"/>
    <w:rsid w:val="00CD2E06"/>
    <w:rsid w:val="00CD3A87"/>
    <w:rsid w:val="00CD3E8A"/>
    <w:rsid w:val="00CD4287"/>
    <w:rsid w:val="00CD7734"/>
    <w:rsid w:val="00CE016F"/>
    <w:rsid w:val="00CE1112"/>
    <w:rsid w:val="00CE477A"/>
    <w:rsid w:val="00CE61AD"/>
    <w:rsid w:val="00CE6B65"/>
    <w:rsid w:val="00CF0078"/>
    <w:rsid w:val="00CF1F79"/>
    <w:rsid w:val="00CF60DA"/>
    <w:rsid w:val="00CF6212"/>
    <w:rsid w:val="00CF6546"/>
    <w:rsid w:val="00CF79E2"/>
    <w:rsid w:val="00D0071D"/>
    <w:rsid w:val="00D02863"/>
    <w:rsid w:val="00D030B4"/>
    <w:rsid w:val="00D06E16"/>
    <w:rsid w:val="00D112E7"/>
    <w:rsid w:val="00D11C3E"/>
    <w:rsid w:val="00D135F5"/>
    <w:rsid w:val="00D13D43"/>
    <w:rsid w:val="00D149F2"/>
    <w:rsid w:val="00D14ECB"/>
    <w:rsid w:val="00D16F51"/>
    <w:rsid w:val="00D177DB"/>
    <w:rsid w:val="00D21C90"/>
    <w:rsid w:val="00D2286C"/>
    <w:rsid w:val="00D23BD2"/>
    <w:rsid w:val="00D27231"/>
    <w:rsid w:val="00D33EAE"/>
    <w:rsid w:val="00D36BA0"/>
    <w:rsid w:val="00D41F54"/>
    <w:rsid w:val="00D43186"/>
    <w:rsid w:val="00D438B1"/>
    <w:rsid w:val="00D43977"/>
    <w:rsid w:val="00D46691"/>
    <w:rsid w:val="00D51DEE"/>
    <w:rsid w:val="00D524AD"/>
    <w:rsid w:val="00D529B3"/>
    <w:rsid w:val="00D5355B"/>
    <w:rsid w:val="00D53C3A"/>
    <w:rsid w:val="00D543A2"/>
    <w:rsid w:val="00D54887"/>
    <w:rsid w:val="00D57EAB"/>
    <w:rsid w:val="00D6139E"/>
    <w:rsid w:val="00D61455"/>
    <w:rsid w:val="00D64521"/>
    <w:rsid w:val="00D6539D"/>
    <w:rsid w:val="00D6678B"/>
    <w:rsid w:val="00D67029"/>
    <w:rsid w:val="00D70BE4"/>
    <w:rsid w:val="00D70D9D"/>
    <w:rsid w:val="00D7165C"/>
    <w:rsid w:val="00D733FD"/>
    <w:rsid w:val="00D74DA6"/>
    <w:rsid w:val="00D76B6C"/>
    <w:rsid w:val="00D76E10"/>
    <w:rsid w:val="00D779CD"/>
    <w:rsid w:val="00D82DA3"/>
    <w:rsid w:val="00D84B9C"/>
    <w:rsid w:val="00D8695A"/>
    <w:rsid w:val="00D86CBF"/>
    <w:rsid w:val="00D8708D"/>
    <w:rsid w:val="00D872DF"/>
    <w:rsid w:val="00D90069"/>
    <w:rsid w:val="00D90265"/>
    <w:rsid w:val="00D909FB"/>
    <w:rsid w:val="00D91DBE"/>
    <w:rsid w:val="00D9322D"/>
    <w:rsid w:val="00D940F4"/>
    <w:rsid w:val="00D94DBE"/>
    <w:rsid w:val="00D9667F"/>
    <w:rsid w:val="00D96E05"/>
    <w:rsid w:val="00DA1FFF"/>
    <w:rsid w:val="00DA29BF"/>
    <w:rsid w:val="00DA331F"/>
    <w:rsid w:val="00DA3C70"/>
    <w:rsid w:val="00DA4C3F"/>
    <w:rsid w:val="00DA5CFC"/>
    <w:rsid w:val="00DA7F05"/>
    <w:rsid w:val="00DB0B36"/>
    <w:rsid w:val="00DB21F7"/>
    <w:rsid w:val="00DB4B87"/>
    <w:rsid w:val="00DC181F"/>
    <w:rsid w:val="00DC49E5"/>
    <w:rsid w:val="00DC4CAE"/>
    <w:rsid w:val="00DC5A68"/>
    <w:rsid w:val="00DC5EEC"/>
    <w:rsid w:val="00DC7451"/>
    <w:rsid w:val="00DD1CEF"/>
    <w:rsid w:val="00DD3003"/>
    <w:rsid w:val="00DD3901"/>
    <w:rsid w:val="00DD4AC2"/>
    <w:rsid w:val="00DD564E"/>
    <w:rsid w:val="00DD6FBE"/>
    <w:rsid w:val="00DE3A56"/>
    <w:rsid w:val="00DE498A"/>
    <w:rsid w:val="00DE4C05"/>
    <w:rsid w:val="00DE7DED"/>
    <w:rsid w:val="00DE7EA8"/>
    <w:rsid w:val="00DF09DC"/>
    <w:rsid w:val="00DF185B"/>
    <w:rsid w:val="00DF24F6"/>
    <w:rsid w:val="00DF2CCD"/>
    <w:rsid w:val="00DF351E"/>
    <w:rsid w:val="00DF3B9D"/>
    <w:rsid w:val="00DF4973"/>
    <w:rsid w:val="00DF7333"/>
    <w:rsid w:val="00E0147E"/>
    <w:rsid w:val="00E02334"/>
    <w:rsid w:val="00E02CD3"/>
    <w:rsid w:val="00E03DA5"/>
    <w:rsid w:val="00E060E5"/>
    <w:rsid w:val="00E10708"/>
    <w:rsid w:val="00E122E5"/>
    <w:rsid w:val="00E15382"/>
    <w:rsid w:val="00E15F76"/>
    <w:rsid w:val="00E16BAF"/>
    <w:rsid w:val="00E16D0D"/>
    <w:rsid w:val="00E16E7A"/>
    <w:rsid w:val="00E1782B"/>
    <w:rsid w:val="00E21E78"/>
    <w:rsid w:val="00E222EE"/>
    <w:rsid w:val="00E2309E"/>
    <w:rsid w:val="00E2478D"/>
    <w:rsid w:val="00E34705"/>
    <w:rsid w:val="00E35716"/>
    <w:rsid w:val="00E36A11"/>
    <w:rsid w:val="00E37AA2"/>
    <w:rsid w:val="00E4117B"/>
    <w:rsid w:val="00E41E0D"/>
    <w:rsid w:val="00E449B3"/>
    <w:rsid w:val="00E45EA0"/>
    <w:rsid w:val="00E467A5"/>
    <w:rsid w:val="00E47374"/>
    <w:rsid w:val="00E506C9"/>
    <w:rsid w:val="00E50DAB"/>
    <w:rsid w:val="00E510B1"/>
    <w:rsid w:val="00E51D32"/>
    <w:rsid w:val="00E521FF"/>
    <w:rsid w:val="00E54602"/>
    <w:rsid w:val="00E54C6C"/>
    <w:rsid w:val="00E554F8"/>
    <w:rsid w:val="00E559EA"/>
    <w:rsid w:val="00E571A5"/>
    <w:rsid w:val="00E57513"/>
    <w:rsid w:val="00E57AF3"/>
    <w:rsid w:val="00E62E8B"/>
    <w:rsid w:val="00E7387B"/>
    <w:rsid w:val="00E7415C"/>
    <w:rsid w:val="00E74A9D"/>
    <w:rsid w:val="00E75971"/>
    <w:rsid w:val="00E7673C"/>
    <w:rsid w:val="00E76A20"/>
    <w:rsid w:val="00E80F07"/>
    <w:rsid w:val="00E81FF7"/>
    <w:rsid w:val="00E84468"/>
    <w:rsid w:val="00E844DC"/>
    <w:rsid w:val="00E9292F"/>
    <w:rsid w:val="00E92999"/>
    <w:rsid w:val="00E94A43"/>
    <w:rsid w:val="00E97230"/>
    <w:rsid w:val="00E97394"/>
    <w:rsid w:val="00EA15BD"/>
    <w:rsid w:val="00EA2C07"/>
    <w:rsid w:val="00EB0237"/>
    <w:rsid w:val="00EB1714"/>
    <w:rsid w:val="00EB1861"/>
    <w:rsid w:val="00EB2380"/>
    <w:rsid w:val="00EB2734"/>
    <w:rsid w:val="00EB3159"/>
    <w:rsid w:val="00EB461B"/>
    <w:rsid w:val="00EB4E8F"/>
    <w:rsid w:val="00EB5591"/>
    <w:rsid w:val="00EC0485"/>
    <w:rsid w:val="00EC0B3E"/>
    <w:rsid w:val="00EC3A9E"/>
    <w:rsid w:val="00EC6A66"/>
    <w:rsid w:val="00ED02AF"/>
    <w:rsid w:val="00ED404B"/>
    <w:rsid w:val="00ED4B82"/>
    <w:rsid w:val="00ED4D16"/>
    <w:rsid w:val="00ED7577"/>
    <w:rsid w:val="00ED78AC"/>
    <w:rsid w:val="00EE1486"/>
    <w:rsid w:val="00EE1E6F"/>
    <w:rsid w:val="00EE22EC"/>
    <w:rsid w:val="00EE2862"/>
    <w:rsid w:val="00EE2A0A"/>
    <w:rsid w:val="00EE3992"/>
    <w:rsid w:val="00EE41BD"/>
    <w:rsid w:val="00EE7A51"/>
    <w:rsid w:val="00EF098C"/>
    <w:rsid w:val="00EF21F4"/>
    <w:rsid w:val="00EF5690"/>
    <w:rsid w:val="00EF608F"/>
    <w:rsid w:val="00EF680E"/>
    <w:rsid w:val="00F00297"/>
    <w:rsid w:val="00F00879"/>
    <w:rsid w:val="00F020F1"/>
    <w:rsid w:val="00F02C20"/>
    <w:rsid w:val="00F0760D"/>
    <w:rsid w:val="00F07F15"/>
    <w:rsid w:val="00F108AD"/>
    <w:rsid w:val="00F10985"/>
    <w:rsid w:val="00F1494D"/>
    <w:rsid w:val="00F17092"/>
    <w:rsid w:val="00F1748B"/>
    <w:rsid w:val="00F20257"/>
    <w:rsid w:val="00F229FC"/>
    <w:rsid w:val="00F23099"/>
    <w:rsid w:val="00F24319"/>
    <w:rsid w:val="00F24983"/>
    <w:rsid w:val="00F2542A"/>
    <w:rsid w:val="00F25F3A"/>
    <w:rsid w:val="00F30CBC"/>
    <w:rsid w:val="00F31371"/>
    <w:rsid w:val="00F31B7A"/>
    <w:rsid w:val="00F3256E"/>
    <w:rsid w:val="00F330C1"/>
    <w:rsid w:val="00F33C5C"/>
    <w:rsid w:val="00F33F63"/>
    <w:rsid w:val="00F34769"/>
    <w:rsid w:val="00F34E75"/>
    <w:rsid w:val="00F364C9"/>
    <w:rsid w:val="00F37374"/>
    <w:rsid w:val="00F4297A"/>
    <w:rsid w:val="00F4390A"/>
    <w:rsid w:val="00F43D1E"/>
    <w:rsid w:val="00F440E5"/>
    <w:rsid w:val="00F466D1"/>
    <w:rsid w:val="00F47629"/>
    <w:rsid w:val="00F47A25"/>
    <w:rsid w:val="00F50C9E"/>
    <w:rsid w:val="00F511C6"/>
    <w:rsid w:val="00F52829"/>
    <w:rsid w:val="00F567A2"/>
    <w:rsid w:val="00F57823"/>
    <w:rsid w:val="00F62A42"/>
    <w:rsid w:val="00F63378"/>
    <w:rsid w:val="00F6393E"/>
    <w:rsid w:val="00F654D9"/>
    <w:rsid w:val="00F668F3"/>
    <w:rsid w:val="00F6765D"/>
    <w:rsid w:val="00F71D29"/>
    <w:rsid w:val="00F752C4"/>
    <w:rsid w:val="00F82535"/>
    <w:rsid w:val="00F84A78"/>
    <w:rsid w:val="00F855A0"/>
    <w:rsid w:val="00F86957"/>
    <w:rsid w:val="00F87847"/>
    <w:rsid w:val="00F9051B"/>
    <w:rsid w:val="00F9515B"/>
    <w:rsid w:val="00F953A6"/>
    <w:rsid w:val="00F97737"/>
    <w:rsid w:val="00F97848"/>
    <w:rsid w:val="00F97E60"/>
    <w:rsid w:val="00F97FA7"/>
    <w:rsid w:val="00FA05F8"/>
    <w:rsid w:val="00FA0FA5"/>
    <w:rsid w:val="00FA3F60"/>
    <w:rsid w:val="00FA65C0"/>
    <w:rsid w:val="00FA69B0"/>
    <w:rsid w:val="00FB375D"/>
    <w:rsid w:val="00FB3989"/>
    <w:rsid w:val="00FB4088"/>
    <w:rsid w:val="00FB475A"/>
    <w:rsid w:val="00FB683B"/>
    <w:rsid w:val="00FB6CDA"/>
    <w:rsid w:val="00FB7644"/>
    <w:rsid w:val="00FC0547"/>
    <w:rsid w:val="00FC1B3B"/>
    <w:rsid w:val="00FC3CE0"/>
    <w:rsid w:val="00FC7581"/>
    <w:rsid w:val="00FD1143"/>
    <w:rsid w:val="00FD4FF2"/>
    <w:rsid w:val="00FD7319"/>
    <w:rsid w:val="00FD7818"/>
    <w:rsid w:val="00FE0C7B"/>
    <w:rsid w:val="00FE66B4"/>
    <w:rsid w:val="00FE6BB7"/>
    <w:rsid w:val="00FF2AB5"/>
    <w:rsid w:val="00FF4AA3"/>
    <w:rsid w:val="00FF70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B95C7"/>
  <w15:docId w15:val="{EF31D886-821D-4708-8903-751813D9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57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AF6771"/>
    <w:pPr>
      <w:keepNext/>
      <w:widowControl w:val="0"/>
      <w:spacing w:after="0" w:line="240" w:lineRule="auto"/>
      <w:jc w:val="center"/>
      <w:outlineLvl w:val="0"/>
    </w:pPr>
    <w:rPr>
      <w:rFonts w:ascii=".VnTime" w:eastAsia="Times New Roman" w:hAnsi=".VnTime"/>
      <w:i/>
      <w:sz w:val="28"/>
      <w:szCs w:val="20"/>
      <w:lang w:eastAsia="en-AU"/>
    </w:rPr>
  </w:style>
  <w:style w:type="paragraph" w:styleId="Heading2">
    <w:name w:val="heading 2"/>
    <w:basedOn w:val="Normal"/>
    <w:next w:val="Normal"/>
    <w:link w:val="Heading2Char"/>
    <w:qFormat/>
    <w:rsid w:val="00AF6771"/>
    <w:pPr>
      <w:keepNext/>
      <w:widowControl w:val="0"/>
      <w:spacing w:after="0" w:line="240" w:lineRule="auto"/>
      <w:jc w:val="center"/>
      <w:outlineLvl w:val="1"/>
    </w:pPr>
    <w:rPr>
      <w:rFonts w:ascii=".VnTime" w:eastAsia="Times New Roman" w:hAnsi=".VnTime"/>
      <w:sz w:val="28"/>
      <w:szCs w:val="20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E04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F6771"/>
    <w:rPr>
      <w:rFonts w:ascii=".VnTime" w:eastAsia="Times New Roman" w:hAnsi=".VnTime" w:cs="Times New Roman"/>
      <w:i/>
      <w:sz w:val="28"/>
      <w:szCs w:val="20"/>
      <w:lang w:eastAsia="en-AU"/>
    </w:rPr>
  </w:style>
  <w:style w:type="character" w:customStyle="1" w:styleId="Heading2Char">
    <w:name w:val="Heading 2 Char"/>
    <w:link w:val="Heading2"/>
    <w:rsid w:val="00AF6771"/>
    <w:rPr>
      <w:rFonts w:ascii=".VnTime" w:eastAsia="Times New Roman" w:hAnsi=".VnTime" w:cs="Times New Roman"/>
      <w:sz w:val="28"/>
      <w:szCs w:val="20"/>
      <w:lang w:eastAsia="en-AU"/>
    </w:rPr>
  </w:style>
  <w:style w:type="paragraph" w:styleId="Footer">
    <w:name w:val="footer"/>
    <w:basedOn w:val="Normal"/>
    <w:link w:val="FooterChar"/>
    <w:uiPriority w:val="99"/>
    <w:rsid w:val="00AF6771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AF6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F6771"/>
  </w:style>
  <w:style w:type="paragraph" w:styleId="ListParagraph">
    <w:name w:val="List Paragraph"/>
    <w:aliases w:val="list 123,Lít bullet 2,Dot 1,BẢNG,List Paragraph1,bullet,bullet 1,List Paragraph11,Thang2,H1,List Paragraph12,List Paragraph2,Level 2,Paragraph,Norm,abc,Đoạn của Danh sách,Đoạn c𞹺Danh sách,List Paragraph111,Đoạn c���?nh sách,Nga 3,BẢN"/>
    <w:basedOn w:val="Normal"/>
    <w:link w:val="ListParagraphChar"/>
    <w:uiPriority w:val="34"/>
    <w:qFormat/>
    <w:rsid w:val="00F47A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7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A25"/>
  </w:style>
  <w:style w:type="character" w:styleId="Hyperlink">
    <w:name w:val="Hyperlink"/>
    <w:uiPriority w:val="99"/>
    <w:unhideWhenUsed/>
    <w:rsid w:val="00F50C9E"/>
    <w:rPr>
      <w:color w:val="0000FF"/>
      <w:u w:val="single"/>
    </w:rPr>
  </w:style>
  <w:style w:type="table" w:styleId="TableGrid">
    <w:name w:val="Table Grid"/>
    <w:basedOn w:val="TableNormal"/>
    <w:uiPriority w:val="59"/>
    <w:rsid w:val="003140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3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23C4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35C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35C3B"/>
  </w:style>
  <w:style w:type="character" w:styleId="FootnoteReference">
    <w:name w:val="footnote reference"/>
    <w:uiPriority w:val="99"/>
    <w:semiHidden/>
    <w:unhideWhenUsed/>
    <w:rsid w:val="00535C3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324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32499"/>
  </w:style>
  <w:style w:type="character" w:styleId="EndnoteReference">
    <w:name w:val="endnote reference"/>
    <w:uiPriority w:val="99"/>
    <w:semiHidden/>
    <w:unhideWhenUsed/>
    <w:rsid w:val="0083249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AE1E3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styleId="CommentReference">
    <w:name w:val="annotation reference"/>
    <w:uiPriority w:val="99"/>
    <w:semiHidden/>
    <w:unhideWhenUsed/>
    <w:rsid w:val="00F639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9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93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93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6393E"/>
    <w:rPr>
      <w:b/>
      <w:bCs/>
    </w:rPr>
  </w:style>
  <w:style w:type="character" w:customStyle="1" w:styleId="Heading4Char">
    <w:name w:val="Heading 4 Char"/>
    <w:link w:val="Heading4"/>
    <w:uiPriority w:val="9"/>
    <w:semiHidden/>
    <w:rsid w:val="00276E04"/>
    <w:rPr>
      <w:rFonts w:ascii="Cambria" w:eastAsia="Times New Roman" w:hAnsi="Cambria" w:cs="Times New Roman"/>
      <w:b/>
      <w:bCs/>
      <w:i/>
      <w:iCs/>
      <w:color w:val="4F81BD"/>
      <w:sz w:val="22"/>
      <w:szCs w:val="22"/>
    </w:rPr>
  </w:style>
  <w:style w:type="character" w:customStyle="1" w:styleId="ListParagraphChar">
    <w:name w:val="List Paragraph Char"/>
    <w:aliases w:val="list 123 Char,Lít bullet 2 Char,Dot 1 Char,BẢNG Char,List Paragraph1 Char,bullet Char,bullet 1 Char,List Paragraph11 Char,Thang2 Char,H1 Char,List Paragraph12 Char,List Paragraph2 Char,Level 2 Char,Paragraph Char,Norm Char,abc Char"/>
    <w:basedOn w:val="DefaultParagraphFont"/>
    <w:link w:val="ListParagraph"/>
    <w:uiPriority w:val="34"/>
    <w:qFormat/>
    <w:locked/>
    <w:rsid w:val="00D543A2"/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F0760D"/>
    <w:pPr>
      <w:spacing w:after="0" w:line="240" w:lineRule="auto"/>
    </w:pPr>
    <w:rPr>
      <w:rFonts w:ascii="Consolas" w:hAnsi="Consolas"/>
      <w:sz w:val="21"/>
      <w:szCs w:val="21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F0760D"/>
    <w:rPr>
      <w:rFonts w:ascii="Consolas" w:hAnsi="Consolas"/>
      <w:sz w:val="21"/>
      <w:szCs w:val="21"/>
      <w:lang w:val="x-none" w:eastAsia="x-none"/>
    </w:rPr>
  </w:style>
  <w:style w:type="paragraph" w:styleId="BodyText">
    <w:name w:val="Body Text"/>
    <w:basedOn w:val="Normal"/>
    <w:link w:val="BodyTextChar"/>
    <w:rsid w:val="001324CE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3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1324CE"/>
    <w:rPr>
      <w:rFonts w:ascii="Times New Roman" w:eastAsia="Times New Roman" w:hAnsi="Times New Roman"/>
      <w:sz w:val="23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ivate\LAN%20FOLDER\PAYROLL\2018\Tai%20lieu%20Chi%20nhanh\201806_Final_VCB_Mau%20ban%20chao%20khach%20hang%20Payroll%20(ca%20nhan_email)_Fin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81355-9402-4EA5-9163-9E3A608E8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201806_Final_VCB_Mau ban chao khach hang Payroll (ca nhan_email)_Final.dot</Template>
  <TotalTime>751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vcb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 Hoang Lan (Card Center - HO)</dc:creator>
  <cp:lastModifiedBy>Ngoc Bach</cp:lastModifiedBy>
  <cp:revision>51</cp:revision>
  <cp:lastPrinted>2023-10-20T04:44:00Z</cp:lastPrinted>
  <dcterms:created xsi:type="dcterms:W3CDTF">2021-05-04T09:28:00Z</dcterms:created>
  <dcterms:modified xsi:type="dcterms:W3CDTF">2026-08-19T07:42:00Z</dcterms:modified>
</cp:coreProperties>
</file>